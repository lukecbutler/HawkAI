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227DD4" w14:textId="794E488E" w:rsidR="00E614DD" w:rsidRDefault="00EF287E">
      <w:pPr>
        <w:pStyle w:val="NoSpacing"/>
      </w:pPr>
      <w:r>
        <w:t>SOC 105-001</w:t>
      </w:r>
    </w:p>
    <w:p w14:paraId="1A3179DF" w14:textId="6C52F3C3" w:rsidR="00E614DD" w:rsidRDefault="00EF287E">
      <w:pPr>
        <w:pStyle w:val="NoSpacing"/>
      </w:pPr>
      <w:r>
        <w:t>18 October 2021</w:t>
      </w:r>
    </w:p>
    <w:p w14:paraId="0A319D53" w14:textId="77777777" w:rsidR="006825C1" w:rsidRDefault="006825C1">
      <w:pPr>
        <w:pStyle w:val="NoSpacing"/>
      </w:pPr>
    </w:p>
    <w:p w14:paraId="771D2CA9" w14:textId="293CFC13" w:rsidR="00E614DD" w:rsidRDefault="00B74ABC">
      <w:pPr>
        <w:pStyle w:val="Title"/>
      </w:pPr>
      <w:r>
        <w:t>Reflection Essay</w:t>
      </w:r>
    </w:p>
    <w:p w14:paraId="3D2D2916" w14:textId="524C25E6" w:rsidR="00BF5ECA" w:rsidRDefault="00D85AD7" w:rsidP="00BF5ECA">
      <w:r>
        <w:tab/>
      </w:r>
      <w:r w:rsidR="00BF5ECA" w:rsidRPr="00BF5ECA">
        <w:t xml:space="preserve">Race is a social construct that is used to separate people with different features into groups. This way to characterize others is used as a way to create social ranks in society. </w:t>
      </w:r>
      <w:r w:rsidR="007E1FE5">
        <w:t xml:space="preserve">These “ranks” are used to give power to one group </w:t>
      </w:r>
      <w:r w:rsidR="00F21817">
        <w:t xml:space="preserve">of people, while keeping others down. </w:t>
      </w:r>
      <w:r w:rsidR="009F4403">
        <w:t xml:space="preserve">An example of this </w:t>
      </w:r>
      <w:r w:rsidR="000D1A50">
        <w:t xml:space="preserve">in society would be the </w:t>
      </w:r>
      <w:r w:rsidR="00C51967">
        <w:t xml:space="preserve">undying </w:t>
      </w:r>
      <w:r w:rsidR="00731DA0">
        <w:t xml:space="preserve">issues between whites and blacks. Still to this day </w:t>
      </w:r>
      <w:r w:rsidR="00C646FD">
        <w:t xml:space="preserve">you can see </w:t>
      </w:r>
      <w:r w:rsidR="005B539A">
        <w:t xml:space="preserve">discrimination of blacks in </w:t>
      </w:r>
      <w:r w:rsidR="005D19A0">
        <w:t xml:space="preserve">almost everything. Blacks have </w:t>
      </w:r>
      <w:r w:rsidR="00494F4F">
        <w:t>come</w:t>
      </w:r>
      <w:r w:rsidR="005D19A0">
        <w:t xml:space="preserve"> a long way by fighting for rights that </w:t>
      </w:r>
      <w:r w:rsidR="00494F4F">
        <w:t>they should have been born with</w:t>
      </w:r>
      <w:r w:rsidR="007B6F5B">
        <w:t>, a</w:t>
      </w:r>
      <w:r w:rsidR="00494F4F">
        <w:t>ll because of their skin tone</w:t>
      </w:r>
      <w:r w:rsidR="00D50283">
        <w:t xml:space="preserve">. They are discriminated and have always been discriminated in the US because of their race. </w:t>
      </w:r>
      <w:r w:rsidR="008E2766">
        <w:t xml:space="preserve">Because of </w:t>
      </w:r>
      <w:r w:rsidR="00AB37B4">
        <w:t xml:space="preserve">a social construct that was created by humans to separate each other. </w:t>
      </w:r>
      <w:r w:rsidR="00123DDD">
        <w:t>So,</w:t>
      </w:r>
      <w:r w:rsidR="0019657E">
        <w:t xml:space="preserve"> I always ask myself, why</w:t>
      </w:r>
      <w:r w:rsidR="00123DDD">
        <w:t>? Why is it that we still hold on to something as trivial as race</w:t>
      </w:r>
      <w:r w:rsidR="00672883">
        <w:t xml:space="preserve">, something that </w:t>
      </w:r>
      <w:r w:rsidR="009E2487">
        <w:t xml:space="preserve">does not </w:t>
      </w:r>
      <w:r w:rsidR="00672883">
        <w:t>biological</w:t>
      </w:r>
      <w:r w:rsidR="009E2487">
        <w:t xml:space="preserve">ly separate humans </w:t>
      </w:r>
      <w:r w:rsidR="00AE0C62">
        <w:t>in the slightest?</w:t>
      </w:r>
    </w:p>
    <w:p w14:paraId="62C39F1B" w14:textId="17D09720" w:rsidR="001C179F" w:rsidRDefault="00595032" w:rsidP="00EF287E">
      <w:pPr>
        <w:pStyle w:val="Bibliography"/>
        <w:ind w:left="0" w:firstLine="0"/>
      </w:pPr>
      <w:r>
        <w:tab/>
      </w:r>
      <w:r w:rsidR="00AE0C62">
        <w:t xml:space="preserve">Growing up </w:t>
      </w:r>
      <w:r w:rsidR="00B65C1E">
        <w:t xml:space="preserve">in an African American household </w:t>
      </w:r>
      <w:r w:rsidR="00AE0C62">
        <w:t xml:space="preserve">I have always asked myself that </w:t>
      </w:r>
      <w:r w:rsidR="00B65C1E">
        <w:t xml:space="preserve">same </w:t>
      </w:r>
      <w:r w:rsidR="00AE0C62">
        <w:t>question</w:t>
      </w:r>
      <w:r w:rsidR="00B65C1E">
        <w:t xml:space="preserve">. I always wondered why my dad would always give me talks about the world and </w:t>
      </w:r>
      <w:r w:rsidR="00273618">
        <w:t>how it would be a bit harder</w:t>
      </w:r>
      <w:r w:rsidR="00BC0D3B">
        <w:t xml:space="preserve"> </w:t>
      </w:r>
      <w:r w:rsidR="00273618">
        <w:t xml:space="preserve">for me than </w:t>
      </w:r>
      <w:r w:rsidR="007235FF">
        <w:t xml:space="preserve">white people. Or why I had to do certain things differently just so I would not get </w:t>
      </w:r>
      <w:r w:rsidR="00E06381">
        <w:t>in trouble. As a kid I did not understand any of this I would just sit there and listen</w:t>
      </w:r>
      <w:r w:rsidR="00E67E72">
        <w:t>. Once I started going to school that is when I started to</w:t>
      </w:r>
      <w:r w:rsidR="000E7456">
        <w:t xml:space="preserve"> finally</w:t>
      </w:r>
      <w:r w:rsidR="00E67E72">
        <w:t xml:space="preserve"> </w:t>
      </w:r>
      <w:r w:rsidR="000E7456">
        <w:t>develop an understanding</w:t>
      </w:r>
      <w:r w:rsidR="00E67E72">
        <w:t xml:space="preserve"> of </w:t>
      </w:r>
      <w:r w:rsidR="00485639">
        <w:t xml:space="preserve">what he was trying to warn me about. I started learning </w:t>
      </w:r>
      <w:r w:rsidR="000943A0">
        <w:t>about things like slavery</w:t>
      </w:r>
      <w:r w:rsidR="00755DE3">
        <w:t xml:space="preserve">, </w:t>
      </w:r>
      <w:r w:rsidR="00DE4004">
        <w:t>segregation</w:t>
      </w:r>
      <w:r w:rsidR="00755DE3">
        <w:t>, and racism</w:t>
      </w:r>
      <w:r w:rsidR="00DE4004">
        <w:t xml:space="preserve"> in class. </w:t>
      </w:r>
      <w:r w:rsidR="00755DE3">
        <w:t xml:space="preserve">I </w:t>
      </w:r>
      <w:r w:rsidR="00983F85">
        <w:t xml:space="preserve">Started learning about ways blacks were kept in a lower position and </w:t>
      </w:r>
      <w:r w:rsidR="004C5D0D">
        <w:t xml:space="preserve">were </w:t>
      </w:r>
      <w:r w:rsidR="004C5D0D">
        <w:lastRenderedPageBreak/>
        <w:t xml:space="preserve">treated and something less than human. </w:t>
      </w:r>
      <w:r w:rsidR="00755DE3">
        <w:t xml:space="preserve">Eventually I started seeing these things </w:t>
      </w:r>
      <w:r w:rsidR="00095D89">
        <w:t>happen in our society today, a society that is supposed to be equal and fair to all.</w:t>
      </w:r>
      <w:r w:rsidR="00CF677E">
        <w:t xml:space="preserve"> </w:t>
      </w:r>
      <w:r w:rsidR="004834C6">
        <w:t xml:space="preserve">It is far from fair and </w:t>
      </w:r>
      <w:r w:rsidR="00E37AA5">
        <w:t xml:space="preserve">have never been fair in the slightest. </w:t>
      </w:r>
      <w:r w:rsidR="00005C45">
        <w:t>Yes,</w:t>
      </w:r>
      <w:r w:rsidR="00E37AA5">
        <w:t xml:space="preserve"> blacks </w:t>
      </w:r>
      <w:r w:rsidR="00062DD7">
        <w:t xml:space="preserve">may </w:t>
      </w:r>
      <w:r w:rsidR="00E37AA5">
        <w:t xml:space="preserve">have more rights now and can do many things that they would have been </w:t>
      </w:r>
      <w:r w:rsidR="00005C45">
        <w:t>punished for years ago.</w:t>
      </w:r>
      <w:r w:rsidR="00475D72">
        <w:t xml:space="preserve"> </w:t>
      </w:r>
      <w:r w:rsidR="001C179F">
        <w:t>However,</w:t>
      </w:r>
      <w:r w:rsidR="00475D72">
        <w:t xml:space="preserve"> there are still many ways that blacks are held back by their race in this society. </w:t>
      </w:r>
    </w:p>
    <w:p w14:paraId="022164B8" w14:textId="6F5328C1" w:rsidR="001C179F" w:rsidRDefault="00087D4A" w:rsidP="001C179F">
      <w:r>
        <w:t xml:space="preserve">The first example of discrimination because of race would be </w:t>
      </w:r>
      <w:r w:rsidR="00C976C3">
        <w:t>the workforce. Blacks are constantly being discriminated in the workforce and have trouble getting jobs</w:t>
      </w:r>
      <w:r w:rsidR="00AE3D8E">
        <w:t xml:space="preserve">. </w:t>
      </w:r>
      <w:r w:rsidR="00292590">
        <w:t>In one of our readings for this class we read an article called, “</w:t>
      </w:r>
      <w:r w:rsidR="008678D3">
        <w:t>Discrimination in a Low-Wage Labor Market: A Field Experimen</w:t>
      </w:r>
      <w:r w:rsidR="008678D3">
        <w:t xml:space="preserve">t.” </w:t>
      </w:r>
      <w:r w:rsidR="001B0FEA">
        <w:t xml:space="preserve">This field experiment was carried out to determine if there was still discrimination in the </w:t>
      </w:r>
      <w:r w:rsidR="00CE6892">
        <w:t xml:space="preserve">workforce. During this experiment there were whites, Latinos, and blacks that were all give equivalent resumes </w:t>
      </w:r>
      <w:r w:rsidR="00015A2F">
        <w:t xml:space="preserve">that applied to hundreds of jobs to see who </w:t>
      </w:r>
      <w:r w:rsidR="00FF65A1">
        <w:t>would have a higher</w:t>
      </w:r>
      <w:r w:rsidR="00971224">
        <w:t xml:space="preserve"> chance o</w:t>
      </w:r>
      <w:r w:rsidR="00FF65A1">
        <w:t>f</w:t>
      </w:r>
      <w:r w:rsidR="00971224">
        <w:t xml:space="preserve"> being hired. Needlessly to say </w:t>
      </w:r>
      <w:r w:rsidR="00850522">
        <w:t xml:space="preserve">whites came </w:t>
      </w:r>
      <w:r w:rsidR="004B7E26">
        <w:t xml:space="preserve">out on top </w:t>
      </w:r>
      <w:r w:rsidR="0088121F">
        <w:t xml:space="preserve">getting hired the most while blacks were dead last. </w:t>
      </w:r>
      <w:r w:rsidR="001829F6">
        <w:t xml:space="preserve">In this field study they even saw ways that the employers would </w:t>
      </w:r>
      <w:r w:rsidR="000D3DD3">
        <w:t xml:space="preserve">reject blacks. For example, some of the employers would use </w:t>
      </w:r>
      <w:r w:rsidR="00613F40">
        <w:t xml:space="preserve">a person qualification against them. </w:t>
      </w:r>
      <w:r w:rsidR="00C565A4">
        <w:t xml:space="preserve">Certain qualifications were weighed a bit more for a person depending on their race. </w:t>
      </w:r>
      <w:r w:rsidR="00E1541B">
        <w:t xml:space="preserve">In the article they talk about a black man that was rejected because he had little to no experience </w:t>
      </w:r>
      <w:r w:rsidR="00FF646E">
        <w:t xml:space="preserve">that was needed for the job. </w:t>
      </w:r>
      <w:r w:rsidR="009E1E20">
        <w:t>However,</w:t>
      </w:r>
      <w:r w:rsidR="00FF646E">
        <w:t xml:space="preserve"> his white and Latino counterparts were not </w:t>
      </w:r>
      <w:r w:rsidR="009E1E20">
        <w:t xml:space="preserve">rejected like he was from the job even though they had the same amount of experience. In the article </w:t>
      </w:r>
      <w:r w:rsidR="00F37322">
        <w:t xml:space="preserve">it was also stated that </w:t>
      </w:r>
      <w:r w:rsidR="00C50890">
        <w:t xml:space="preserve">not only did whites beat out blacks in a 2-1 ratio but that a white male with a criminal record </w:t>
      </w:r>
      <w:r w:rsidR="00CF6CFA">
        <w:t xml:space="preserve">did about the same as a black male with a clean record. </w:t>
      </w:r>
      <w:r w:rsidR="00E47FE9">
        <w:t xml:space="preserve">Not only </w:t>
      </w:r>
      <w:r w:rsidR="00567F5A">
        <w:t>do blacks have trouble getting jobs over their counter parts they also</w:t>
      </w:r>
      <w:r w:rsidR="0071311B">
        <w:t xml:space="preserve"> are more likely to</w:t>
      </w:r>
      <w:r w:rsidR="00567F5A">
        <w:t xml:space="preserve"> face </w:t>
      </w:r>
      <w:r w:rsidR="00A558F3">
        <w:t>racism</w:t>
      </w:r>
      <w:r w:rsidR="0071311B">
        <w:t xml:space="preserve"> than any other race</w:t>
      </w:r>
      <w:r w:rsidR="00A558F3">
        <w:t xml:space="preserve"> in the workforce. </w:t>
      </w:r>
      <w:r w:rsidR="00BA1CF7">
        <w:t>There are also less black CEOs than white CEOs</w:t>
      </w:r>
      <w:r w:rsidR="00BA0A60">
        <w:t>. For example</w:t>
      </w:r>
      <w:r w:rsidR="00617821">
        <w:t xml:space="preserve">, Fortune has </w:t>
      </w:r>
      <w:r w:rsidR="00617821">
        <w:lastRenderedPageBreak/>
        <w:t xml:space="preserve">500 companies and only 4 of them </w:t>
      </w:r>
      <w:r w:rsidR="00AF2F97">
        <w:t xml:space="preserve">have a black CEO, only 4. </w:t>
      </w:r>
      <w:r w:rsidR="00A63ED5">
        <w:t>Businesses are still relatively low in diverse leadership and studies show this.</w:t>
      </w:r>
    </w:p>
    <w:p w14:paraId="43028AEC" w14:textId="43AB5A71" w:rsidR="00E614DD" w:rsidRDefault="004454C2" w:rsidP="004454C2">
      <w:r>
        <w:t xml:space="preserve">My next example of discrimination would be the incarceration rates of </w:t>
      </w:r>
      <w:r w:rsidR="0076262D">
        <w:t xml:space="preserve">African Americans in the US. </w:t>
      </w:r>
      <w:r w:rsidR="00020C63">
        <w:t xml:space="preserve">I was reading an article from CNN a few days ago and </w:t>
      </w:r>
      <w:r w:rsidR="00E10B31">
        <w:t xml:space="preserve">in that </w:t>
      </w:r>
      <w:r w:rsidR="005315B7">
        <w:t>article,</w:t>
      </w:r>
      <w:r w:rsidR="00E10B31">
        <w:t xml:space="preserve"> it was stated that black Americans are incarcerated </w:t>
      </w:r>
      <w:r w:rsidR="005315B7">
        <w:t xml:space="preserve">almost five times the rate of whites. </w:t>
      </w:r>
      <w:r w:rsidR="008118A2">
        <w:t xml:space="preserve">I did not find this information to be surprising at the slightest. </w:t>
      </w:r>
      <w:r w:rsidR="0059691A">
        <w:t xml:space="preserve">In America blacks have always </w:t>
      </w:r>
      <w:r w:rsidR="00F54932">
        <w:t xml:space="preserve">had higher numbers of imprisonment than any other race. </w:t>
      </w:r>
      <w:r w:rsidR="000C42F9">
        <w:t xml:space="preserve">In </w:t>
      </w:r>
      <w:r w:rsidR="00DB7838">
        <w:t>fact,</w:t>
      </w:r>
      <w:r w:rsidR="000C42F9">
        <w:t xml:space="preserve"> African Americans make up 30 percent of the </w:t>
      </w:r>
      <w:r w:rsidR="0036759B">
        <w:t xml:space="preserve">United States population but the make up 60% of the </w:t>
      </w:r>
      <w:r w:rsidR="006876AB">
        <w:t>prisons</w:t>
      </w:r>
      <w:r w:rsidR="00DA19AF" w:rsidRPr="00DA19AF">
        <w:t xml:space="preserve"> </w:t>
      </w:r>
      <w:r w:rsidR="00DA19AF" w:rsidRPr="00DA19AF">
        <w:t>(“It’s 2020. Why Is Workplace Discrimination against Black People Still a Problem?”)</w:t>
      </w:r>
      <w:r w:rsidR="006876AB">
        <w:t xml:space="preserve">. The US had a war on drugs </w:t>
      </w:r>
      <w:r w:rsidR="00B67EC6">
        <w:t xml:space="preserve">that was </w:t>
      </w:r>
      <w:r w:rsidR="00D301E8">
        <w:t xml:space="preserve">used to crack down on illegal drug use </w:t>
      </w:r>
      <w:r w:rsidR="00992664">
        <w:t xml:space="preserve">and trafficking. This </w:t>
      </w:r>
      <w:r w:rsidR="00CE5569">
        <w:t>so-called</w:t>
      </w:r>
      <w:r w:rsidR="00992664">
        <w:t xml:space="preserve"> war on drugs was really used to incarcerated African Americans as it mainly </w:t>
      </w:r>
      <w:r w:rsidR="00670B4D">
        <w:t xml:space="preserve">focused on black </w:t>
      </w:r>
      <w:r w:rsidR="00CE5569">
        <w:t xml:space="preserve">communities. The Human </w:t>
      </w:r>
      <w:r w:rsidR="00D40C02">
        <w:t>R</w:t>
      </w:r>
      <w:r w:rsidR="00CE5569">
        <w:t xml:space="preserve">ights </w:t>
      </w:r>
      <w:r w:rsidR="00D40C02">
        <w:t>W</w:t>
      </w:r>
      <w:r w:rsidR="00CE5569">
        <w:t xml:space="preserve">atch </w:t>
      </w:r>
      <w:r w:rsidR="00D40C02">
        <w:t xml:space="preserve">found that blacks were </w:t>
      </w:r>
      <w:r w:rsidR="009C1FB1">
        <w:t xml:space="preserve">not anymore likely to use drugs than whites but </w:t>
      </w:r>
      <w:r w:rsidR="009E05CD">
        <w:t xml:space="preserve">still suffered higher arrest rates. During this time in America many blacks were threw in jail for petty crimes </w:t>
      </w:r>
      <w:r w:rsidR="003822BB">
        <w:t xml:space="preserve">but were given lengthy </w:t>
      </w:r>
      <w:r w:rsidR="00736DF2">
        <w:t>sentences</w:t>
      </w:r>
      <w:r w:rsidR="00B36273">
        <w:t xml:space="preserve">. </w:t>
      </w:r>
      <w:r w:rsidR="009C6F98">
        <w:t xml:space="preserve">Imprisonment is also a problem in black youth in America as well. Studies show that </w:t>
      </w:r>
      <w:r w:rsidR="00A17074">
        <w:t xml:space="preserve">African American juveniles are </w:t>
      </w:r>
      <w:r w:rsidR="009D34AA">
        <w:t xml:space="preserve">being put into juvenile detentions at astonishingly high rates. </w:t>
      </w:r>
      <w:r w:rsidR="0051567E">
        <w:t xml:space="preserve">The Sentencing Project shows that </w:t>
      </w:r>
      <w:r w:rsidR="002E0615">
        <w:t xml:space="preserve">while African American juveniles make up 16 percent of the United States </w:t>
      </w:r>
      <w:r w:rsidR="00477FAC">
        <w:t xml:space="preserve">youth population, that a whopping 37 percent of their cases are transferred to </w:t>
      </w:r>
      <w:r w:rsidR="00F201EC">
        <w:t xml:space="preserve">criminal court. </w:t>
      </w:r>
      <w:r w:rsidR="00144A72">
        <w:t xml:space="preserve">While </w:t>
      </w:r>
      <w:r w:rsidR="00F201EC">
        <w:t xml:space="preserve">58 percent of </w:t>
      </w:r>
      <w:r w:rsidR="00144A72">
        <w:t xml:space="preserve">African American youth is sent to </w:t>
      </w:r>
      <w:r w:rsidR="006E01A7">
        <w:t xml:space="preserve">adult </w:t>
      </w:r>
      <w:r w:rsidR="00A1071F">
        <w:t xml:space="preserve">prisons. </w:t>
      </w:r>
      <w:r w:rsidR="005B7B0E" w:rsidRPr="005B7B0E">
        <w:t>(“It’s 2020. Why Is Workplace Discrimination against Black People Still a Problem?”</w:t>
      </w:r>
      <w:r w:rsidR="006E01A7">
        <w:t xml:space="preserve">). These studies show </w:t>
      </w:r>
      <w:r w:rsidR="00685112">
        <w:t>just how much more</w:t>
      </w:r>
      <w:r w:rsidR="006E01A7">
        <w:t xml:space="preserve"> blacks are </w:t>
      </w:r>
      <w:r w:rsidR="00066AE0">
        <w:t xml:space="preserve">incarcerated </w:t>
      </w:r>
      <w:r w:rsidR="00685112">
        <w:t>than any other race in the United States today.</w:t>
      </w:r>
    </w:p>
    <w:p w14:paraId="682B2E6E" w14:textId="24972C17" w:rsidR="00685112" w:rsidRDefault="00DB7D78" w:rsidP="004454C2">
      <w:r>
        <w:t xml:space="preserve">Another way blacks are discriminated in the US is through voting. Voting is a right that blacks did not even have </w:t>
      </w:r>
      <w:r w:rsidR="002708ED">
        <w:t xml:space="preserve">and was something that my ancestors not only fought for but died for. </w:t>
      </w:r>
      <w:r w:rsidR="00910ED7">
        <w:lastRenderedPageBreak/>
        <w:t xml:space="preserve">Throughout US history there were always laws that </w:t>
      </w:r>
      <w:r w:rsidR="00E26331">
        <w:t xml:space="preserve">were put in place to prevent African Americans from having a fair vote. Voter suppression is a real problem in the US </w:t>
      </w:r>
      <w:r w:rsidR="00CF71C1">
        <w:t>that still has yet to be resolved.</w:t>
      </w:r>
      <w:r w:rsidR="00910ED7">
        <w:t xml:space="preserve"> </w:t>
      </w:r>
      <w:r w:rsidR="00674ED1">
        <w:t xml:space="preserve">Voter suppression is a tactic that was always used to keep certain people in power. </w:t>
      </w:r>
      <w:r w:rsidR="009A2A4F">
        <w:t xml:space="preserve">It causes unfair elections </w:t>
      </w:r>
      <w:r w:rsidR="00F5224C">
        <w:t xml:space="preserve">by not giving everyone </w:t>
      </w:r>
      <w:r w:rsidR="00D03945">
        <w:t>an</w:t>
      </w:r>
      <w:r w:rsidR="00F5224C">
        <w:t xml:space="preserve"> equal chance to vote for who they would like to. </w:t>
      </w:r>
      <w:r w:rsidR="00D03945">
        <w:t xml:space="preserve">African Americans used to deal with literacy polls, </w:t>
      </w:r>
      <w:r w:rsidR="000F1F84">
        <w:t>poll taxes, all-white pr</w:t>
      </w:r>
      <w:r w:rsidR="00726E72">
        <w:t xml:space="preserve">imaries, more just </w:t>
      </w:r>
      <w:r w:rsidR="00053250">
        <w:t xml:space="preserve">because they wanted to vote. </w:t>
      </w:r>
      <w:r w:rsidR="009B2144">
        <w:t>Bla</w:t>
      </w:r>
      <w:r w:rsidR="00C214AD">
        <w:t xml:space="preserve">cks had to deal with these voting restrictions for 95 years </w:t>
      </w:r>
      <w:r w:rsidR="00D61A1F">
        <w:t xml:space="preserve">until the Voting Rights Act was established in 1965. </w:t>
      </w:r>
      <w:r w:rsidR="00C76574">
        <w:t xml:space="preserve">It took that long for </w:t>
      </w:r>
      <w:r w:rsidR="0098345C">
        <w:t>the government to make voting fair for blacks.</w:t>
      </w:r>
      <w:r w:rsidR="00155AB0">
        <w:t xml:space="preserve"> If you look at our government it is mainly made up of whites, our first black president was </w:t>
      </w:r>
      <w:r w:rsidR="00C30B13">
        <w:t>the 44</w:t>
      </w:r>
      <w:r w:rsidR="00C30B13" w:rsidRPr="00C30B13">
        <w:rPr>
          <w:vertAlign w:val="superscript"/>
        </w:rPr>
        <w:t>th</w:t>
      </w:r>
      <w:r w:rsidR="00C30B13">
        <w:t xml:space="preserve"> president</w:t>
      </w:r>
      <w:r w:rsidR="007113DF">
        <w:t>.</w:t>
      </w:r>
      <w:r w:rsidR="00E308B7">
        <w:t xml:space="preserve"> This shows just how unfair the voting is in America</w:t>
      </w:r>
      <w:r w:rsidR="006D1975">
        <w:t xml:space="preserve">. </w:t>
      </w:r>
    </w:p>
    <w:p w14:paraId="5683378F" w14:textId="5EFE95A6" w:rsidR="00AD7633" w:rsidRDefault="002D4E43" w:rsidP="004454C2">
      <w:r>
        <w:t xml:space="preserve">These are </w:t>
      </w:r>
      <w:r w:rsidR="00FE6B4D">
        <w:t xml:space="preserve">just few of the many </w:t>
      </w:r>
      <w:r w:rsidR="006E2B45">
        <w:t>ways</w:t>
      </w:r>
      <w:r w:rsidR="00FE6B4D">
        <w:t xml:space="preserve"> that </w:t>
      </w:r>
      <w:r w:rsidR="006E2B45">
        <w:t xml:space="preserve">blacks are discriminated </w:t>
      </w:r>
      <w:r w:rsidR="00AD266D">
        <w:t xml:space="preserve">in the US. </w:t>
      </w:r>
      <w:r w:rsidR="0015777E">
        <w:t xml:space="preserve">Blacks are discriminated in almost everything they do. There is always someone who holds on to the past </w:t>
      </w:r>
      <w:r w:rsidR="0089020A">
        <w:t>and believe that another person is superior because of their skin color. Things like that should not matter in modern day society.</w:t>
      </w:r>
      <w:r w:rsidR="00420F70">
        <w:t xml:space="preserve"> It should have never matter. How we look on the outside should not characterize us as a </w:t>
      </w:r>
      <w:r w:rsidR="003D28CB">
        <w:t>person,</w:t>
      </w:r>
      <w:r w:rsidR="00420F70">
        <w:t xml:space="preserve"> </w:t>
      </w:r>
      <w:r w:rsidR="00556214">
        <w:t xml:space="preserve">nor should it give someone else power over us. </w:t>
      </w:r>
      <w:r w:rsidR="003D28CB">
        <w:t>I should not have to fear being pulled over by cops</w:t>
      </w:r>
      <w:r w:rsidR="0057768D">
        <w:t xml:space="preserve">, or have more trouble getting a job, or have to worry about my vote not counting. </w:t>
      </w:r>
      <w:r w:rsidR="00B55644">
        <w:t xml:space="preserve">It is 2021 and black people are still fighting for rights in the US, is that not sad? </w:t>
      </w:r>
      <w:r w:rsidR="0018483C">
        <w:t xml:space="preserve">All because of the social construct that was put in place to </w:t>
      </w:r>
      <w:r w:rsidR="00F1156E">
        <w:t>give power to people that believe they are the close</w:t>
      </w:r>
      <w:r w:rsidR="00391F82">
        <w:t xml:space="preserve">st to what they believe God is. </w:t>
      </w:r>
    </w:p>
    <w:p w14:paraId="1A22F75F" w14:textId="389B27AE" w:rsidR="00B62D4B" w:rsidRDefault="004F66CD" w:rsidP="00B62D4B">
      <w:r>
        <w:t>In conc</w:t>
      </w:r>
      <w:r w:rsidR="00C90D83">
        <w:t xml:space="preserve">lusion, race is in fact a social construct that is used to </w:t>
      </w:r>
      <w:r w:rsidR="00AF6CC8">
        <w:t xml:space="preserve">divide people amongst each other </w:t>
      </w:r>
      <w:r w:rsidR="00EE5D0E">
        <w:t xml:space="preserve">while making one group superior to all others. </w:t>
      </w:r>
      <w:r w:rsidR="00A87374">
        <w:t>So,</w:t>
      </w:r>
      <w:r w:rsidR="00E7363E">
        <w:t xml:space="preserve"> to answer my</w:t>
      </w:r>
      <w:r w:rsidR="00F87E96">
        <w:t xml:space="preserve"> own question I would have to say that a trivial thing </w:t>
      </w:r>
      <w:r w:rsidR="00400091">
        <w:t>such as</w:t>
      </w:r>
      <w:r w:rsidR="00F87E96">
        <w:t xml:space="preserve"> race is held onto </w:t>
      </w:r>
      <w:r w:rsidR="00A87374">
        <w:t>so that people of the so called “superior” race can maintain their power</w:t>
      </w:r>
      <w:r w:rsidR="00400091">
        <w:t xml:space="preserve"> </w:t>
      </w:r>
      <w:r w:rsidR="00D944D1">
        <w:t>in society above</w:t>
      </w:r>
      <w:r w:rsidR="00400091">
        <w:t xml:space="preserve"> others. </w:t>
      </w:r>
      <w:r w:rsidR="0033578F">
        <w:t xml:space="preserve">People use race for any and everything. Race is used to determine if you get a job, if you </w:t>
      </w:r>
      <w:r w:rsidR="00B63C2D">
        <w:t xml:space="preserve">can get into a school or not, if </w:t>
      </w:r>
      <w:r w:rsidR="004112C2">
        <w:t xml:space="preserve">you are going to </w:t>
      </w:r>
      <w:r w:rsidR="004112C2">
        <w:lastRenderedPageBreak/>
        <w:t xml:space="preserve">prison, </w:t>
      </w:r>
      <w:r w:rsidR="00B62D4B">
        <w:t xml:space="preserve">or to determine the person you are. Race should not be something that </w:t>
      </w:r>
      <w:r w:rsidR="00013340">
        <w:t xml:space="preserve">determines any of </w:t>
      </w:r>
      <w:r w:rsidR="00CB3C3B">
        <w:t>this,</w:t>
      </w:r>
      <w:r w:rsidR="00013340">
        <w:t xml:space="preserve"> but</w:t>
      </w:r>
      <w:r w:rsidR="0011743E">
        <w:t xml:space="preserve"> sadly</w:t>
      </w:r>
      <w:r w:rsidR="00013340">
        <w:t xml:space="preserve"> it is. We are all and undoubtingly human </w:t>
      </w:r>
      <w:r w:rsidR="00CB3C3B">
        <w:t>no matter our skin tone</w:t>
      </w:r>
      <w:r w:rsidR="0046743C">
        <w:t xml:space="preserve">, hair texture, and facial features. </w:t>
      </w:r>
      <w:r w:rsidR="0011743E">
        <w:t>So,</w:t>
      </w:r>
      <w:r w:rsidR="004706A7">
        <w:t xml:space="preserve"> </w:t>
      </w:r>
      <w:r w:rsidR="0011743E">
        <w:t xml:space="preserve">I do not believe that race should </w:t>
      </w:r>
      <w:r w:rsidR="008B2ECA">
        <w:t xml:space="preserve">be used as a social </w:t>
      </w:r>
      <w:r w:rsidR="00CD627F">
        <w:t xml:space="preserve">hierarchy, everyone should be treated as equal </w:t>
      </w:r>
      <w:r w:rsidR="001A60A2">
        <w:t xml:space="preserve">no matter what. </w:t>
      </w:r>
    </w:p>
    <w:p w14:paraId="334E1BDF" w14:textId="77777777" w:rsidR="009C3B90" w:rsidRDefault="009C3B90" w:rsidP="00B62D4B"/>
    <w:p w14:paraId="21ACC26E" w14:textId="7BABCA1A" w:rsidR="001A60A2" w:rsidRDefault="001A60A2" w:rsidP="00B62D4B"/>
    <w:p w14:paraId="087546FA" w14:textId="16309E4B" w:rsidR="001A60A2" w:rsidRDefault="001A60A2" w:rsidP="00B62D4B"/>
    <w:p w14:paraId="623562EF" w14:textId="352153CD" w:rsidR="001A60A2" w:rsidRDefault="001A60A2" w:rsidP="00B62D4B"/>
    <w:p w14:paraId="5A98A54E" w14:textId="2D0A8644" w:rsidR="001A60A2" w:rsidRDefault="001A60A2" w:rsidP="00B62D4B"/>
    <w:p w14:paraId="07CDABE2" w14:textId="7847B405" w:rsidR="001A60A2" w:rsidRDefault="001A60A2" w:rsidP="00B62D4B"/>
    <w:p w14:paraId="71D2297C" w14:textId="268E7C0D" w:rsidR="001A60A2" w:rsidRDefault="001A60A2" w:rsidP="00B62D4B"/>
    <w:p w14:paraId="4339B7E5" w14:textId="18509660" w:rsidR="001A60A2" w:rsidRDefault="001A60A2" w:rsidP="00B62D4B"/>
    <w:p w14:paraId="66A58D9B" w14:textId="78365E01" w:rsidR="001A60A2" w:rsidRDefault="001A60A2" w:rsidP="00B62D4B"/>
    <w:p w14:paraId="58C13F61" w14:textId="08A93F30" w:rsidR="001A60A2" w:rsidRDefault="001A60A2" w:rsidP="00B62D4B"/>
    <w:p w14:paraId="5FE9CAD5" w14:textId="271748A3" w:rsidR="001A60A2" w:rsidRDefault="001A60A2" w:rsidP="00B62D4B"/>
    <w:p w14:paraId="434A6756" w14:textId="186B2B15" w:rsidR="001A60A2" w:rsidRDefault="001A60A2" w:rsidP="00B62D4B"/>
    <w:p w14:paraId="62607A20" w14:textId="2A3A11FE" w:rsidR="001A60A2" w:rsidRDefault="001A60A2" w:rsidP="00B62D4B"/>
    <w:p w14:paraId="10D0F420" w14:textId="3B32219A" w:rsidR="001A60A2" w:rsidRDefault="001A60A2" w:rsidP="00B62D4B"/>
    <w:p w14:paraId="0D3FF0B5" w14:textId="69020879" w:rsidR="001A60A2" w:rsidRDefault="001A60A2" w:rsidP="00B62D4B"/>
    <w:p w14:paraId="0E0BF70E" w14:textId="7C11998B" w:rsidR="001A60A2" w:rsidRDefault="001A60A2" w:rsidP="00B62D4B"/>
    <w:p w14:paraId="4A3C51F2" w14:textId="072092D9" w:rsidR="001A60A2" w:rsidRDefault="001A60A2" w:rsidP="00B62D4B"/>
    <w:p w14:paraId="07AE51D2" w14:textId="4585A79A" w:rsidR="001A60A2" w:rsidRDefault="001A60A2" w:rsidP="00B62D4B"/>
    <w:p w14:paraId="337B8F45" w14:textId="2634191E" w:rsidR="001A60A2" w:rsidRDefault="001A60A2" w:rsidP="00B62D4B"/>
    <w:p w14:paraId="37B45F94" w14:textId="1DC375C7" w:rsidR="001A60A2" w:rsidRDefault="001A60A2" w:rsidP="00B62D4B"/>
    <w:p w14:paraId="6E8A11EE" w14:textId="41DED1F8" w:rsidR="001A60A2" w:rsidRDefault="001A60A2" w:rsidP="00B62D4B"/>
    <w:p w14:paraId="1C29F056" w14:textId="0FF5D389" w:rsidR="001A60A2" w:rsidRDefault="001A60A2" w:rsidP="00B62D4B"/>
    <w:p w14:paraId="64C0DC66" w14:textId="55D426A5" w:rsidR="001A60A2" w:rsidRDefault="001A60A2" w:rsidP="00B62D4B"/>
    <w:p w14:paraId="4732BE5A" w14:textId="68F08832" w:rsidR="001A60A2" w:rsidRDefault="001A60A2" w:rsidP="00B62D4B">
      <w:r>
        <w:t>Works Cited</w:t>
      </w:r>
    </w:p>
    <w:p w14:paraId="6EA5D8F4" w14:textId="222A63D8" w:rsidR="001A60A2" w:rsidRPr="00C90D83" w:rsidRDefault="00333808" w:rsidP="00B62D4B">
      <w:r w:rsidRPr="00333808">
        <w:t xml:space="preserve">Br, et al. “Black Voting Rights and Voter Suppression: A Timeline.” Www.cnn.com, www.cnn.com/interactive/2021/05/politics/black-voting-rights-suppression-timeline/.Evans, Farrell. “How Jim Crow-Era Laws Suppressed the African American Vote for Generations.” HISTORY, 13 May 2021, </w:t>
      </w:r>
      <w:proofErr w:type="gramStart"/>
      <w:r w:rsidRPr="00333808">
        <w:t>www.history.com/news/</w:t>
      </w:r>
      <w:proofErr w:type="spellStart"/>
      <w:r w:rsidRPr="00333808">
        <w:t>jim</w:t>
      </w:r>
      <w:proofErr w:type="spellEnd"/>
      <w:r w:rsidRPr="00333808">
        <w:t>-crow-laws-black-</w:t>
      </w:r>
      <w:proofErr w:type="spellStart"/>
      <w:r w:rsidRPr="00333808">
        <w:t>vote.“</w:t>
      </w:r>
      <w:proofErr w:type="gramEnd"/>
      <w:r w:rsidRPr="00333808">
        <w:t>It’s</w:t>
      </w:r>
      <w:proofErr w:type="spellEnd"/>
      <w:r w:rsidRPr="00333808">
        <w:t xml:space="preserve"> 2020. Why Is Workplace Discrimination against Black People Still a Problem?” The </w:t>
      </w:r>
      <w:proofErr w:type="spellStart"/>
      <w:r w:rsidRPr="00333808">
        <w:t>Spiggle</w:t>
      </w:r>
      <w:proofErr w:type="spellEnd"/>
      <w:r w:rsidRPr="00333808">
        <w:t xml:space="preserve"> Law Firm, 12 June 2020, </w:t>
      </w:r>
      <w:proofErr w:type="gramStart"/>
      <w:r w:rsidRPr="00333808">
        <w:t>www.spigglelaw.com/2020-black-workplace-discrimination.“</w:t>
      </w:r>
      <w:proofErr w:type="gramEnd"/>
      <w:r w:rsidRPr="00333808">
        <w:t xml:space="preserve">Voting Discrimination Is Getting Worse, Not Better.” </w:t>
      </w:r>
      <w:proofErr w:type="spellStart"/>
      <w:r w:rsidRPr="00333808">
        <w:t>SCOTUSblog</w:t>
      </w:r>
      <w:proofErr w:type="spellEnd"/>
      <w:r w:rsidRPr="00333808">
        <w:t>, 18 Feb. 2021, www.scotusblog.com/2021/02/voting-discrimination-is-getting-worse-not-better/.</w:t>
      </w:r>
    </w:p>
    <w:sectPr w:rsidR="001A60A2" w:rsidRPr="00C90D83">
      <w:head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CBA332" w14:textId="77777777" w:rsidR="00B41FF6" w:rsidRDefault="00B41FF6">
      <w:pPr>
        <w:spacing w:line="240" w:lineRule="auto"/>
      </w:pPr>
      <w:r>
        <w:separator/>
      </w:r>
    </w:p>
  </w:endnote>
  <w:endnote w:type="continuationSeparator" w:id="0">
    <w:p w14:paraId="154D8471" w14:textId="77777777" w:rsidR="00B41FF6" w:rsidRDefault="00B41FF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87E2BB" w14:textId="77777777" w:rsidR="00B41FF6" w:rsidRDefault="00B41FF6">
      <w:pPr>
        <w:spacing w:line="240" w:lineRule="auto"/>
      </w:pPr>
      <w:r>
        <w:separator/>
      </w:r>
    </w:p>
  </w:footnote>
  <w:footnote w:type="continuationSeparator" w:id="0">
    <w:p w14:paraId="23CCF9E7" w14:textId="77777777" w:rsidR="00B41FF6" w:rsidRDefault="00B41FF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44BD45" w14:textId="2405887F" w:rsidR="00E614DD" w:rsidRDefault="001C179F">
    <w:pPr>
      <w:pStyle w:val="Header"/>
    </w:pPr>
    <w:r>
      <w:t>Murphy</w:t>
    </w:r>
    <w:r w:rsidR="00691EC1">
      <w:t xml:space="preserve"> </w:t>
    </w:r>
    <w:r w:rsidR="00691EC1">
      <w:fldChar w:fldCharType="begin"/>
    </w:r>
    <w:r w:rsidR="00691EC1">
      <w:instrText xml:space="preserve"> PAGE   \* MERGEFORMAT </w:instrText>
    </w:r>
    <w:r w:rsidR="00691EC1">
      <w:fldChar w:fldCharType="separate"/>
    </w:r>
    <w:r w:rsidR="00F9444C">
      <w:rPr>
        <w:noProof/>
      </w:rPr>
      <w:t>2</w:t>
    </w:r>
    <w:r w:rsidR="00691EC1">
      <w:rPr>
        <w:noProof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851C36" w14:textId="77AAC275" w:rsidR="00E614DD" w:rsidRDefault="00EF287E">
    <w:pPr>
      <w:pStyle w:val="Header"/>
    </w:pPr>
    <w:r>
      <w:t>Murphy</w:t>
    </w:r>
    <w:r w:rsidR="00B13D1B">
      <w:t xml:space="preserve"> </w:t>
    </w:r>
    <w:r w:rsidR="00691EC1">
      <w:fldChar w:fldCharType="begin"/>
    </w:r>
    <w:r w:rsidR="00691EC1">
      <w:instrText xml:space="preserve"> PAGE   \* MERGEFORMAT </w:instrText>
    </w:r>
    <w:r w:rsidR="00691EC1">
      <w:fldChar w:fldCharType="separate"/>
    </w:r>
    <w:r w:rsidR="00F9444C">
      <w:rPr>
        <w:noProof/>
      </w:rPr>
      <w:t>1</w:t>
    </w:r>
    <w:r w:rsidR="00691EC1"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191A8030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14D47FAC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530367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88A8F44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6803B58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C2E5F4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90012B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9141AF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9EAE076E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6D0A09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335BAA"/>
    <w:multiLevelType w:val="multilevel"/>
    <w:tmpl w:val="82986EB6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1" w15:restartNumberingAfterBreak="0">
    <w:nsid w:val="1A70722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229E3C4C"/>
    <w:multiLevelType w:val="hybridMultilevel"/>
    <w:tmpl w:val="6256DC96"/>
    <w:lvl w:ilvl="0" w:tplc="0562E4D2">
      <w:start w:val="1"/>
      <w:numFmt w:val="lowerLetter"/>
      <w:pStyle w:val="TableNote"/>
      <w:suff w:val="space"/>
      <w:lvlText w:val="%1."/>
      <w:lvlJc w:val="left"/>
      <w:pPr>
        <w:ind w:left="0" w:firstLine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2DB07618"/>
    <w:multiLevelType w:val="multilevel"/>
    <w:tmpl w:val="A3C8CF72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4" w15:restartNumberingAfterBreak="0">
    <w:nsid w:val="3E4A6A53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49BD0CE8"/>
    <w:multiLevelType w:val="multilevel"/>
    <w:tmpl w:val="D050418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6" w15:restartNumberingAfterBreak="0">
    <w:nsid w:val="54C54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59BC4956"/>
    <w:multiLevelType w:val="multilevel"/>
    <w:tmpl w:val="4572ABF8"/>
    <w:styleLink w:val="MLAOutline"/>
    <w:lvl w:ilvl="0">
      <w:start w:val="1"/>
      <w:numFmt w:val="upperRoman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5B1B5787"/>
    <w:multiLevelType w:val="multilevel"/>
    <w:tmpl w:val="4572ABF8"/>
    <w:numStyleLink w:val="MLAOutline"/>
  </w:abstractNum>
  <w:abstractNum w:abstractNumId="19" w15:restartNumberingAfterBreak="0">
    <w:nsid w:val="5F2B2DE1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6AAF03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7A392C97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2"/>
  </w:num>
  <w:num w:numId="12">
    <w:abstractNumId w:val="17"/>
  </w:num>
  <w:num w:numId="13">
    <w:abstractNumId w:val="18"/>
  </w:num>
  <w:num w:numId="14">
    <w:abstractNumId w:val="14"/>
  </w:num>
  <w:num w:numId="15">
    <w:abstractNumId w:val="20"/>
  </w:num>
  <w:num w:numId="16">
    <w:abstractNumId w:val="16"/>
  </w:num>
  <w:num w:numId="17">
    <w:abstractNumId w:val="11"/>
  </w:num>
  <w:num w:numId="18">
    <w:abstractNumId w:val="10"/>
  </w:num>
  <w:num w:numId="19">
    <w:abstractNumId w:val="15"/>
  </w:num>
  <w:num w:numId="20">
    <w:abstractNumId w:val="21"/>
  </w:num>
  <w:num w:numId="21">
    <w:abstractNumId w:val="13"/>
  </w:num>
  <w:num w:numId="2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825C1"/>
    <w:rsid w:val="00005C45"/>
    <w:rsid w:val="00013340"/>
    <w:rsid w:val="00015A2F"/>
    <w:rsid w:val="00020C63"/>
    <w:rsid w:val="00023569"/>
    <w:rsid w:val="00035286"/>
    <w:rsid w:val="00040CBB"/>
    <w:rsid w:val="000444C4"/>
    <w:rsid w:val="00053250"/>
    <w:rsid w:val="00062DD7"/>
    <w:rsid w:val="00066AE0"/>
    <w:rsid w:val="00067A7A"/>
    <w:rsid w:val="000768AA"/>
    <w:rsid w:val="00087D4A"/>
    <w:rsid w:val="0009236B"/>
    <w:rsid w:val="000943A0"/>
    <w:rsid w:val="00095D89"/>
    <w:rsid w:val="000B78C8"/>
    <w:rsid w:val="000C3322"/>
    <w:rsid w:val="000C42F9"/>
    <w:rsid w:val="000C59A8"/>
    <w:rsid w:val="000D1A50"/>
    <w:rsid w:val="000D3DD3"/>
    <w:rsid w:val="000D5896"/>
    <w:rsid w:val="000E2FA9"/>
    <w:rsid w:val="000E66EF"/>
    <w:rsid w:val="000E7456"/>
    <w:rsid w:val="000F1F84"/>
    <w:rsid w:val="0011743E"/>
    <w:rsid w:val="00123DDD"/>
    <w:rsid w:val="00131221"/>
    <w:rsid w:val="00131417"/>
    <w:rsid w:val="00144A72"/>
    <w:rsid w:val="001463B2"/>
    <w:rsid w:val="001519B0"/>
    <w:rsid w:val="00155AB0"/>
    <w:rsid w:val="0015777E"/>
    <w:rsid w:val="001816B9"/>
    <w:rsid w:val="001829F6"/>
    <w:rsid w:val="0018483C"/>
    <w:rsid w:val="0019657E"/>
    <w:rsid w:val="001A2D2D"/>
    <w:rsid w:val="001A387F"/>
    <w:rsid w:val="001A60A2"/>
    <w:rsid w:val="001B0FEA"/>
    <w:rsid w:val="001B4EF9"/>
    <w:rsid w:val="001C179F"/>
    <w:rsid w:val="001D3246"/>
    <w:rsid w:val="001D41EB"/>
    <w:rsid w:val="001D7E5D"/>
    <w:rsid w:val="001E7DB4"/>
    <w:rsid w:val="001F62C0"/>
    <w:rsid w:val="002226C1"/>
    <w:rsid w:val="0023766C"/>
    <w:rsid w:val="00242A91"/>
    <w:rsid w:val="00245E02"/>
    <w:rsid w:val="002539BF"/>
    <w:rsid w:val="002708ED"/>
    <w:rsid w:val="00273618"/>
    <w:rsid w:val="00290D44"/>
    <w:rsid w:val="00292590"/>
    <w:rsid w:val="002A6E6C"/>
    <w:rsid w:val="002B022A"/>
    <w:rsid w:val="002C084F"/>
    <w:rsid w:val="002D4E43"/>
    <w:rsid w:val="002E0615"/>
    <w:rsid w:val="00333808"/>
    <w:rsid w:val="0033578F"/>
    <w:rsid w:val="00353B66"/>
    <w:rsid w:val="0036759B"/>
    <w:rsid w:val="003822BB"/>
    <w:rsid w:val="00391F82"/>
    <w:rsid w:val="003A25FE"/>
    <w:rsid w:val="003A368D"/>
    <w:rsid w:val="003D28CB"/>
    <w:rsid w:val="003D43F2"/>
    <w:rsid w:val="003D58FF"/>
    <w:rsid w:val="00400091"/>
    <w:rsid w:val="00407A3A"/>
    <w:rsid w:val="004112C2"/>
    <w:rsid w:val="00413AC8"/>
    <w:rsid w:val="00420F70"/>
    <w:rsid w:val="004454C2"/>
    <w:rsid w:val="00455D93"/>
    <w:rsid w:val="0046743C"/>
    <w:rsid w:val="004706A7"/>
    <w:rsid w:val="00475D72"/>
    <w:rsid w:val="00477FAC"/>
    <w:rsid w:val="004834C6"/>
    <w:rsid w:val="00485639"/>
    <w:rsid w:val="00494F4F"/>
    <w:rsid w:val="004A2675"/>
    <w:rsid w:val="004B384B"/>
    <w:rsid w:val="004B7E26"/>
    <w:rsid w:val="004C5D0D"/>
    <w:rsid w:val="004D0742"/>
    <w:rsid w:val="004F60B8"/>
    <w:rsid w:val="004F66CD"/>
    <w:rsid w:val="004F7139"/>
    <w:rsid w:val="0050466E"/>
    <w:rsid w:val="0051567E"/>
    <w:rsid w:val="005315B7"/>
    <w:rsid w:val="00556214"/>
    <w:rsid w:val="005642A1"/>
    <w:rsid w:val="00567F5A"/>
    <w:rsid w:val="0057768D"/>
    <w:rsid w:val="00592D6A"/>
    <w:rsid w:val="00595032"/>
    <w:rsid w:val="0059691A"/>
    <w:rsid w:val="00596AEA"/>
    <w:rsid w:val="005B1735"/>
    <w:rsid w:val="005B539A"/>
    <w:rsid w:val="005B7B0E"/>
    <w:rsid w:val="005C4831"/>
    <w:rsid w:val="005D19A0"/>
    <w:rsid w:val="005E2861"/>
    <w:rsid w:val="00612914"/>
    <w:rsid w:val="00613F40"/>
    <w:rsid w:val="00616730"/>
    <w:rsid w:val="00617821"/>
    <w:rsid w:val="00620B93"/>
    <w:rsid w:val="00670B4D"/>
    <w:rsid w:val="00672883"/>
    <w:rsid w:val="00674ED1"/>
    <w:rsid w:val="006819BB"/>
    <w:rsid w:val="006825C1"/>
    <w:rsid w:val="006831F0"/>
    <w:rsid w:val="00685112"/>
    <w:rsid w:val="006876AB"/>
    <w:rsid w:val="00691EC1"/>
    <w:rsid w:val="00693F79"/>
    <w:rsid w:val="00696E04"/>
    <w:rsid w:val="006D1975"/>
    <w:rsid w:val="006E01A7"/>
    <w:rsid w:val="006E2B45"/>
    <w:rsid w:val="006E79B9"/>
    <w:rsid w:val="00710000"/>
    <w:rsid w:val="007113DF"/>
    <w:rsid w:val="0071311B"/>
    <w:rsid w:val="007233E2"/>
    <w:rsid w:val="007235FF"/>
    <w:rsid w:val="00723C8D"/>
    <w:rsid w:val="00726E72"/>
    <w:rsid w:val="00731DA0"/>
    <w:rsid w:val="007352E2"/>
    <w:rsid w:val="00736DF2"/>
    <w:rsid w:val="00744560"/>
    <w:rsid w:val="00755DE3"/>
    <w:rsid w:val="0075622A"/>
    <w:rsid w:val="0076262D"/>
    <w:rsid w:val="007629EC"/>
    <w:rsid w:val="0077160D"/>
    <w:rsid w:val="00792053"/>
    <w:rsid w:val="00792C60"/>
    <w:rsid w:val="007B6F5B"/>
    <w:rsid w:val="007C53FB"/>
    <w:rsid w:val="007E1FE5"/>
    <w:rsid w:val="00804B11"/>
    <w:rsid w:val="008118A2"/>
    <w:rsid w:val="00850522"/>
    <w:rsid w:val="00856EF3"/>
    <w:rsid w:val="008673D2"/>
    <w:rsid w:val="008678D3"/>
    <w:rsid w:val="0088121F"/>
    <w:rsid w:val="0089020A"/>
    <w:rsid w:val="008A0DF9"/>
    <w:rsid w:val="008B2ECA"/>
    <w:rsid w:val="008B7D18"/>
    <w:rsid w:val="008E2766"/>
    <w:rsid w:val="008E2E46"/>
    <w:rsid w:val="008F1F97"/>
    <w:rsid w:val="008F4052"/>
    <w:rsid w:val="00907534"/>
    <w:rsid w:val="00910ED7"/>
    <w:rsid w:val="00944D02"/>
    <w:rsid w:val="00946481"/>
    <w:rsid w:val="009533C0"/>
    <w:rsid w:val="00971224"/>
    <w:rsid w:val="00971FA7"/>
    <w:rsid w:val="00981070"/>
    <w:rsid w:val="0098345C"/>
    <w:rsid w:val="00983F85"/>
    <w:rsid w:val="00991A37"/>
    <w:rsid w:val="00992664"/>
    <w:rsid w:val="009A2A4F"/>
    <w:rsid w:val="009A507F"/>
    <w:rsid w:val="009B2144"/>
    <w:rsid w:val="009C1FB1"/>
    <w:rsid w:val="009C3B90"/>
    <w:rsid w:val="009C6F98"/>
    <w:rsid w:val="009D34AA"/>
    <w:rsid w:val="009D4EB3"/>
    <w:rsid w:val="009E05CD"/>
    <w:rsid w:val="009E1E20"/>
    <w:rsid w:val="009E2487"/>
    <w:rsid w:val="009F3D77"/>
    <w:rsid w:val="009F4403"/>
    <w:rsid w:val="00A1071F"/>
    <w:rsid w:val="00A17074"/>
    <w:rsid w:val="00A558F3"/>
    <w:rsid w:val="00A63ED5"/>
    <w:rsid w:val="00A72CE9"/>
    <w:rsid w:val="00A82292"/>
    <w:rsid w:val="00A87374"/>
    <w:rsid w:val="00AB37B4"/>
    <w:rsid w:val="00AB4B43"/>
    <w:rsid w:val="00AC4CF6"/>
    <w:rsid w:val="00AD266D"/>
    <w:rsid w:val="00AD7295"/>
    <w:rsid w:val="00AD7633"/>
    <w:rsid w:val="00AE0C62"/>
    <w:rsid w:val="00AE34C7"/>
    <w:rsid w:val="00AE3D8E"/>
    <w:rsid w:val="00AE7A3C"/>
    <w:rsid w:val="00AF2F97"/>
    <w:rsid w:val="00AF6CC8"/>
    <w:rsid w:val="00B13D1B"/>
    <w:rsid w:val="00B14AF6"/>
    <w:rsid w:val="00B36273"/>
    <w:rsid w:val="00B41FF6"/>
    <w:rsid w:val="00B461DA"/>
    <w:rsid w:val="00B46470"/>
    <w:rsid w:val="00B46DD0"/>
    <w:rsid w:val="00B55644"/>
    <w:rsid w:val="00B623EE"/>
    <w:rsid w:val="00B62D4B"/>
    <w:rsid w:val="00B63C2D"/>
    <w:rsid w:val="00B65C1E"/>
    <w:rsid w:val="00B67EC6"/>
    <w:rsid w:val="00B74ABC"/>
    <w:rsid w:val="00B75595"/>
    <w:rsid w:val="00B818DF"/>
    <w:rsid w:val="00BA0A60"/>
    <w:rsid w:val="00BA1CF7"/>
    <w:rsid w:val="00BC0D3B"/>
    <w:rsid w:val="00BE5CA9"/>
    <w:rsid w:val="00BF2CDF"/>
    <w:rsid w:val="00BF5ECA"/>
    <w:rsid w:val="00C10C8B"/>
    <w:rsid w:val="00C214AD"/>
    <w:rsid w:val="00C30B13"/>
    <w:rsid w:val="00C31398"/>
    <w:rsid w:val="00C32237"/>
    <w:rsid w:val="00C34736"/>
    <w:rsid w:val="00C50890"/>
    <w:rsid w:val="00C51967"/>
    <w:rsid w:val="00C52AF8"/>
    <w:rsid w:val="00C565A4"/>
    <w:rsid w:val="00C646FD"/>
    <w:rsid w:val="00C76574"/>
    <w:rsid w:val="00C90D83"/>
    <w:rsid w:val="00C976C3"/>
    <w:rsid w:val="00CB3C3B"/>
    <w:rsid w:val="00CC6B30"/>
    <w:rsid w:val="00CD627F"/>
    <w:rsid w:val="00CE5569"/>
    <w:rsid w:val="00CE6892"/>
    <w:rsid w:val="00CF677E"/>
    <w:rsid w:val="00CF6CFA"/>
    <w:rsid w:val="00CF71C1"/>
    <w:rsid w:val="00D03945"/>
    <w:rsid w:val="00D301E8"/>
    <w:rsid w:val="00D40C02"/>
    <w:rsid w:val="00D434A4"/>
    <w:rsid w:val="00D50283"/>
    <w:rsid w:val="00D52117"/>
    <w:rsid w:val="00D61A1F"/>
    <w:rsid w:val="00D7613A"/>
    <w:rsid w:val="00D831B3"/>
    <w:rsid w:val="00D85AD7"/>
    <w:rsid w:val="00D944D1"/>
    <w:rsid w:val="00DA19AF"/>
    <w:rsid w:val="00DA2512"/>
    <w:rsid w:val="00DB0D39"/>
    <w:rsid w:val="00DB7316"/>
    <w:rsid w:val="00DB7838"/>
    <w:rsid w:val="00DB7D78"/>
    <w:rsid w:val="00DD41CB"/>
    <w:rsid w:val="00DE4004"/>
    <w:rsid w:val="00E06381"/>
    <w:rsid w:val="00E10B31"/>
    <w:rsid w:val="00E14005"/>
    <w:rsid w:val="00E1541B"/>
    <w:rsid w:val="00E26331"/>
    <w:rsid w:val="00E308B7"/>
    <w:rsid w:val="00E37AA5"/>
    <w:rsid w:val="00E47FE9"/>
    <w:rsid w:val="00E5299E"/>
    <w:rsid w:val="00E614DD"/>
    <w:rsid w:val="00E67E72"/>
    <w:rsid w:val="00E7363E"/>
    <w:rsid w:val="00EA6372"/>
    <w:rsid w:val="00ED0E0C"/>
    <w:rsid w:val="00EE24D9"/>
    <w:rsid w:val="00EE5D0E"/>
    <w:rsid w:val="00EF287E"/>
    <w:rsid w:val="00F015BC"/>
    <w:rsid w:val="00F10F6B"/>
    <w:rsid w:val="00F1156E"/>
    <w:rsid w:val="00F201EC"/>
    <w:rsid w:val="00F21817"/>
    <w:rsid w:val="00F352C5"/>
    <w:rsid w:val="00F37322"/>
    <w:rsid w:val="00F411AF"/>
    <w:rsid w:val="00F5224C"/>
    <w:rsid w:val="00F54932"/>
    <w:rsid w:val="00F55412"/>
    <w:rsid w:val="00F60278"/>
    <w:rsid w:val="00F80B60"/>
    <w:rsid w:val="00F87E96"/>
    <w:rsid w:val="00F9444C"/>
    <w:rsid w:val="00FE07CE"/>
    <w:rsid w:val="00FE6B4D"/>
    <w:rsid w:val="00FF646E"/>
    <w:rsid w:val="00FF65A1"/>
    <w:rsid w:val="00FF7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3EDC20"/>
  <w15:docId w15:val="{A58ABCB9-EB8C-47A9-9D10-A3B225BA66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444C"/>
    <w:pPr>
      <w:suppressAutoHyphens/>
    </w:pPr>
  </w:style>
  <w:style w:type="paragraph" w:styleId="Heading1">
    <w:name w:val="heading 1"/>
    <w:basedOn w:val="Normal"/>
    <w:next w:val="Normal"/>
    <w:link w:val="Heading1Char"/>
    <w:uiPriority w:val="9"/>
    <w:qFormat/>
    <w:rsid w:val="000B78C8"/>
    <w:pPr>
      <w:keepNext/>
      <w:keepLines/>
      <w:ind w:firstLine="0"/>
      <w:outlineLvl w:val="0"/>
    </w:pPr>
    <w:rPr>
      <w:rFonts w:asciiTheme="majorHAnsi" w:eastAsiaTheme="majorEastAsia" w:hAnsiTheme="majorHAnsi" w:cstheme="majorBidi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8C8"/>
    <w:pPr>
      <w:keepNext/>
      <w:keepLines/>
      <w:ind w:firstLine="0"/>
      <w:outlineLvl w:val="1"/>
    </w:pPr>
    <w:rPr>
      <w:rFonts w:asciiTheme="majorHAnsi" w:eastAsiaTheme="majorEastAsia" w:hAnsiTheme="majorHAnsi" w:cstheme="majorBidi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8C8"/>
    <w:pPr>
      <w:keepNext/>
      <w:keepLines/>
      <w:ind w:firstLine="0"/>
      <w:outlineLvl w:val="2"/>
    </w:pPr>
    <w:rPr>
      <w:rFonts w:asciiTheme="majorHAnsi" w:eastAsiaTheme="majorEastAsia" w:hAnsiTheme="majorHAnsi" w:cstheme="majorBidi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8C8"/>
    <w:pPr>
      <w:keepNext/>
      <w:keepLines/>
      <w:ind w:firstLine="0"/>
      <w:outlineLvl w:val="3"/>
    </w:pPr>
    <w:rPr>
      <w:rFonts w:asciiTheme="majorHAnsi" w:eastAsiaTheme="majorEastAsia" w:hAnsiTheme="majorHAnsi" w:cstheme="majorBidi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8C8"/>
    <w:pPr>
      <w:keepNext/>
      <w:keepLines/>
      <w:ind w:firstLine="0"/>
      <w:outlineLvl w:val="4"/>
    </w:pPr>
    <w:rPr>
      <w:rFonts w:asciiTheme="majorHAnsi" w:eastAsiaTheme="majorEastAsia" w:hAnsiTheme="majorHAnsi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8C8"/>
    <w:pPr>
      <w:keepNext/>
      <w:keepLines/>
      <w:ind w:firstLine="0"/>
      <w:outlineLvl w:val="5"/>
    </w:pPr>
    <w:rPr>
      <w:rFonts w:asciiTheme="majorHAnsi" w:eastAsiaTheme="majorEastAsia" w:hAnsiTheme="majorHAnsi" w:cstheme="majorBidi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8C8"/>
    <w:pPr>
      <w:keepNext/>
      <w:keepLines/>
      <w:ind w:firstLine="0"/>
      <w:outlineLvl w:val="6"/>
    </w:pPr>
    <w:rPr>
      <w:rFonts w:asciiTheme="majorHAnsi" w:eastAsiaTheme="majorEastAsia" w:hAnsiTheme="majorHAnsi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8C8"/>
    <w:pPr>
      <w:keepNext/>
      <w:keepLines/>
      <w:ind w:firstLine="0"/>
      <w:outlineLvl w:val="7"/>
    </w:pPr>
    <w:rPr>
      <w:rFonts w:asciiTheme="majorHAnsi" w:eastAsiaTheme="majorEastAsia" w:hAnsiTheme="majorHAnsi" w:cstheme="majorBidi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8C8"/>
    <w:pPr>
      <w:keepNext/>
      <w:keepLines/>
      <w:ind w:firstLine="0"/>
      <w:outlineLvl w:val="8"/>
    </w:pPr>
    <w:rPr>
      <w:rFonts w:asciiTheme="majorHAnsi" w:eastAsiaTheme="majorEastAsia" w:hAnsiTheme="majorHAnsi" w:cstheme="majorBid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pPr>
      <w:spacing w:line="240" w:lineRule="auto"/>
      <w:ind w:firstLine="0"/>
      <w:jc w:val="right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BalloonText">
    <w:name w:val="Balloon Text"/>
    <w:basedOn w:val="Normal"/>
    <w:link w:val="BalloonTextChar"/>
    <w:uiPriority w:val="99"/>
    <w:semiHidden/>
    <w:unhideWhenUsed/>
    <w:rsid w:val="00040CBB"/>
    <w:pPr>
      <w:spacing w:line="240" w:lineRule="auto"/>
      <w:ind w:firstLine="0"/>
    </w:pPr>
    <w:rPr>
      <w:rFonts w:ascii="Segoe UI" w:hAnsi="Segoe UI" w:cs="Segoe UI"/>
      <w:sz w:val="22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0CBB"/>
    <w:rPr>
      <w:rFonts w:ascii="Segoe UI" w:hAnsi="Segoe UI" w:cs="Segoe UI"/>
      <w:sz w:val="22"/>
      <w:szCs w:val="18"/>
    </w:rPr>
  </w:style>
  <w:style w:type="paragraph" w:styleId="Bibliography">
    <w:name w:val="Bibliography"/>
    <w:basedOn w:val="Normal"/>
    <w:next w:val="Normal"/>
    <w:uiPriority w:val="8"/>
    <w:unhideWhenUsed/>
    <w:qFormat/>
    <w:pPr>
      <w:ind w:left="720" w:hanging="720"/>
    </w:pPr>
  </w:style>
  <w:style w:type="paragraph" w:styleId="BlockText">
    <w:name w:val="Block Text"/>
    <w:basedOn w:val="Normal"/>
    <w:uiPriority w:val="99"/>
    <w:semiHidden/>
    <w:unhideWhenUsed/>
    <w:rsid w:val="00B818DF"/>
    <w:pPr>
      <w:pBdr>
        <w:top w:val="single" w:sz="2" w:space="10" w:color="595959" w:themeColor="text1" w:themeTint="A6" w:shadow="1"/>
        <w:left w:val="single" w:sz="2" w:space="10" w:color="595959" w:themeColor="text1" w:themeTint="A6" w:shadow="1"/>
        <w:bottom w:val="single" w:sz="2" w:space="10" w:color="595959" w:themeColor="text1" w:themeTint="A6" w:shadow="1"/>
        <w:right w:val="single" w:sz="2" w:space="10" w:color="595959" w:themeColor="text1" w:themeTint="A6" w:shadow="1"/>
      </w:pBdr>
      <w:ind w:left="1152" w:right="1152" w:firstLine="0"/>
    </w:pPr>
    <w:rPr>
      <w:i/>
      <w:iCs/>
      <w:color w:val="595959" w:themeColor="text1" w:themeTint="A6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  <w:ind w:firstLine="0"/>
    </w:pPr>
  </w:style>
  <w:style w:type="character" w:customStyle="1" w:styleId="BodyTextChar">
    <w:name w:val="Body Text Char"/>
    <w:basedOn w:val="DefaultParagraphFont"/>
    <w:link w:val="BodyText"/>
    <w:uiPriority w:val="99"/>
    <w:semiHidden/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/>
      <w:ind w:firstLine="0"/>
    </w:pPr>
  </w:style>
  <w:style w:type="character" w:customStyle="1" w:styleId="BodyText2Char">
    <w:name w:val="Body Text 2 Char"/>
    <w:basedOn w:val="DefaultParagraphFont"/>
    <w:link w:val="BodyText2"/>
    <w:uiPriority w:val="99"/>
    <w:semiHidden/>
  </w:style>
  <w:style w:type="paragraph" w:styleId="BodyText3">
    <w:name w:val="Body Text 3"/>
    <w:basedOn w:val="Normal"/>
    <w:link w:val="BodyText3Char"/>
    <w:uiPriority w:val="99"/>
    <w:semiHidden/>
    <w:unhideWhenUsed/>
    <w:rsid w:val="00040CBB"/>
    <w:pPr>
      <w:spacing w:after="120"/>
      <w:ind w:firstLine="0"/>
    </w:pPr>
    <w:rPr>
      <w:sz w:val="22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040CBB"/>
    <w:rPr>
      <w:sz w:val="22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 w:firstLine="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/>
      <w:ind w:left="360" w:firstLine="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040CBB"/>
    <w:pPr>
      <w:spacing w:after="120"/>
      <w:ind w:left="360" w:firstLine="0"/>
    </w:pPr>
    <w:rPr>
      <w:sz w:val="22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040CBB"/>
    <w:rPr>
      <w:sz w:val="22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45E02"/>
    <w:pPr>
      <w:spacing w:after="200" w:line="240" w:lineRule="auto"/>
      <w:ind w:firstLine="0"/>
    </w:pPr>
    <w:rPr>
      <w:i/>
      <w:iCs/>
      <w:color w:val="000000" w:themeColor="text2"/>
      <w:sz w:val="2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line="240" w:lineRule="auto"/>
      <w:ind w:left="4320" w:firstLine="0"/>
    </w:pPr>
  </w:style>
  <w:style w:type="character" w:customStyle="1" w:styleId="ClosingChar">
    <w:name w:val="Closing Char"/>
    <w:basedOn w:val="DefaultParagraphFont"/>
    <w:link w:val="Closing"/>
    <w:uiPriority w:val="99"/>
    <w:semiHidden/>
  </w:style>
  <w:style w:type="paragraph" w:styleId="CommentText">
    <w:name w:val="annotation text"/>
    <w:basedOn w:val="Normal"/>
    <w:link w:val="CommentTextChar"/>
    <w:uiPriority w:val="99"/>
    <w:semiHidden/>
    <w:unhideWhenUsed/>
    <w:rsid w:val="00040CBB"/>
    <w:pPr>
      <w:spacing w:line="240" w:lineRule="auto"/>
      <w:ind w:firstLine="0"/>
    </w:pPr>
    <w:rPr>
      <w:sz w:val="22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40CBB"/>
    <w:rPr>
      <w:sz w:val="22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40CB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40CBB"/>
    <w:rPr>
      <w:b/>
      <w:bCs/>
      <w:sz w:val="22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ind w:firstLine="0"/>
    </w:pPr>
  </w:style>
  <w:style w:type="character" w:customStyle="1" w:styleId="DateChar">
    <w:name w:val="Date Char"/>
    <w:basedOn w:val="DefaultParagraphFont"/>
    <w:link w:val="Date"/>
    <w:uiPriority w:val="99"/>
    <w:semiHidden/>
  </w:style>
  <w:style w:type="paragraph" w:styleId="DocumentMap">
    <w:name w:val="Document Map"/>
    <w:basedOn w:val="Normal"/>
    <w:link w:val="DocumentMapChar"/>
    <w:uiPriority w:val="99"/>
    <w:semiHidden/>
    <w:unhideWhenUsed/>
    <w:rsid w:val="00040CBB"/>
    <w:pPr>
      <w:spacing w:line="240" w:lineRule="auto"/>
      <w:ind w:firstLine="0"/>
    </w:pPr>
    <w:rPr>
      <w:rFonts w:ascii="Segoe UI" w:hAnsi="Segoe UI" w:cs="Segoe UI"/>
      <w:sz w:val="22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40CBB"/>
    <w:rPr>
      <w:rFonts w:ascii="Segoe UI" w:hAnsi="Segoe UI" w:cs="Segoe UI"/>
      <w:sz w:val="22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line="240" w:lineRule="auto"/>
      <w:ind w:firstLine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basedOn w:val="DefaultParagraphFont"/>
    <w:link w:val="EndnoteText"/>
    <w:uiPriority w:val="99"/>
    <w:semiHidden/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line="240" w:lineRule="auto"/>
      <w:ind w:left="2880" w:firstLine="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040CBB"/>
    <w:pPr>
      <w:spacing w:line="240" w:lineRule="auto"/>
      <w:ind w:firstLine="0"/>
    </w:pPr>
    <w:rPr>
      <w:rFonts w:asciiTheme="majorHAnsi" w:eastAsiaTheme="majorEastAsia" w:hAnsiTheme="majorHAnsi" w:cstheme="majorBidi"/>
      <w:sz w:val="22"/>
      <w:szCs w:val="20"/>
    </w:rPr>
  </w:style>
  <w:style w:type="paragraph" w:customStyle="1" w:styleId="TableTitle">
    <w:name w:val="Table Title"/>
    <w:basedOn w:val="Normal"/>
    <w:next w:val="Normal"/>
    <w:uiPriority w:val="4"/>
    <w:qFormat/>
    <w:pPr>
      <w:ind w:left="360" w:hanging="360"/>
    </w:p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basedOn w:val="DefaultParagraphFont"/>
    <w:link w:val="FootnoteText"/>
    <w:uiPriority w:val="99"/>
    <w:semiHidden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line="240" w:lineRule="auto"/>
      <w:ind w:firstLine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40CBB"/>
    <w:pPr>
      <w:spacing w:line="240" w:lineRule="auto"/>
      <w:ind w:firstLine="0"/>
    </w:pPr>
    <w:rPr>
      <w:rFonts w:ascii="Consolas" w:hAnsi="Consolas" w:cs="Consolas"/>
      <w:sz w:val="22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40CBB"/>
    <w:rPr>
      <w:rFonts w:ascii="Consolas" w:hAnsi="Consolas" w:cs="Consolas"/>
      <w:sz w:val="22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line="240" w:lineRule="auto"/>
      <w:ind w:left="240" w:firstLine="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line="240" w:lineRule="auto"/>
      <w:ind w:left="480" w:firstLine="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line="240" w:lineRule="auto"/>
      <w:ind w:left="720" w:firstLine="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line="240" w:lineRule="auto"/>
      <w:ind w:left="960" w:firstLine="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line="240" w:lineRule="auto"/>
      <w:ind w:left="1200" w:firstLine="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line="240" w:lineRule="auto"/>
      <w:ind w:left="1440" w:firstLine="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line="240" w:lineRule="auto"/>
      <w:ind w:left="1680" w:firstLine="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line="240" w:lineRule="auto"/>
      <w:ind w:left="1920" w:firstLine="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line="240" w:lineRule="auto"/>
      <w:ind w:left="2160" w:firstLine="0"/>
    </w:pPr>
  </w:style>
  <w:style w:type="paragraph" w:styleId="IndexHeading">
    <w:name w:val="index heading"/>
    <w:basedOn w:val="Normal"/>
    <w:next w:val="Index1"/>
    <w:uiPriority w:val="99"/>
    <w:semiHidden/>
    <w:unhideWhenUsed/>
    <w:pPr>
      <w:ind w:firstLine="0"/>
    </w:pPr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semiHidden/>
    <w:unhideWhenUsed/>
    <w:pPr>
      <w:ind w:left="360" w:firstLine="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firstLine="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firstLine="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firstLine="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firstLine="0"/>
      <w:contextualSpacing/>
    </w:pPr>
  </w:style>
  <w:style w:type="paragraph" w:styleId="ListBullet">
    <w:name w:val="List Bullet"/>
    <w:basedOn w:val="Normal"/>
    <w:uiPriority w:val="99"/>
    <w:semiHidden/>
    <w:unhideWhenUsed/>
    <w:pPr>
      <w:numPr>
        <w:numId w:val="1"/>
      </w:numPr>
      <w:ind w:firstLine="0"/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ind w:firstLine="0"/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ind w:firstLine="0"/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ind w:firstLine="0"/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ind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 w:firstLine="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 w:firstLine="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 w:firstLine="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 w:firstLine="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 w:firstLine="0"/>
      <w:contextualSpacing/>
    </w:pPr>
  </w:style>
  <w:style w:type="paragraph" w:styleId="ListNumber">
    <w:name w:val="List Number"/>
    <w:basedOn w:val="Normal"/>
    <w:uiPriority w:val="99"/>
    <w:semiHidden/>
    <w:unhideWhenUsed/>
    <w:pPr>
      <w:numPr>
        <w:numId w:val="6"/>
      </w:numPr>
      <w:ind w:firstLine="0"/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7"/>
      </w:numPr>
      <w:ind w:firstLine="0"/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ind w:firstLine="0"/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9"/>
      </w:numPr>
      <w:ind w:firstLine="0"/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0"/>
      </w:numPr>
      <w:ind w:firstLine="0"/>
      <w:contextualSpacing/>
    </w:pPr>
  </w:style>
  <w:style w:type="paragraph" w:styleId="MacroText">
    <w:name w:val="macro"/>
    <w:link w:val="MacroTextChar"/>
    <w:uiPriority w:val="99"/>
    <w:semiHidden/>
    <w:unhideWhenUsed/>
    <w:rsid w:val="00040CB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sz w:val="22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040CBB"/>
    <w:rPr>
      <w:rFonts w:ascii="Consolas" w:hAnsi="Consolas" w:cs="Consolas"/>
      <w:sz w:val="22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firstLine="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aliases w:val="No Indent"/>
    <w:uiPriority w:val="1"/>
    <w:qFormat/>
    <w:pPr>
      <w:ind w:firstLine="0"/>
    </w:pPr>
  </w:style>
  <w:style w:type="paragraph" w:styleId="NormalWeb">
    <w:name w:val="Normal (Web)"/>
    <w:basedOn w:val="Normal"/>
    <w:uiPriority w:val="99"/>
    <w:semiHidden/>
    <w:unhideWhenUsed/>
    <w:pPr>
      <w:ind w:firstLine="0"/>
    </w:pPr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pPr>
      <w:ind w:left="720" w:firstLine="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line="240" w:lineRule="auto"/>
      <w:ind w:firstLine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</w:style>
  <w:style w:type="paragraph" w:styleId="PlainText">
    <w:name w:val="Plain Text"/>
    <w:basedOn w:val="Normal"/>
    <w:link w:val="PlainTextChar"/>
    <w:uiPriority w:val="99"/>
    <w:semiHidden/>
    <w:unhideWhenUsed/>
    <w:rsid w:val="00040CBB"/>
    <w:pPr>
      <w:spacing w:line="240" w:lineRule="auto"/>
      <w:ind w:firstLine="0"/>
    </w:pPr>
    <w:rPr>
      <w:rFonts w:ascii="Consolas" w:hAnsi="Consolas" w:cs="Consolas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040CBB"/>
    <w:rPr>
      <w:rFonts w:ascii="Consolas" w:hAnsi="Consolas" w:cs="Consolas"/>
      <w:sz w:val="22"/>
      <w:szCs w:val="21"/>
    </w:rPr>
  </w:style>
  <w:style w:type="paragraph" w:styleId="Quote">
    <w:name w:val="Quote"/>
    <w:basedOn w:val="Normal"/>
    <w:next w:val="Normal"/>
    <w:link w:val="QuoteChar"/>
    <w:uiPriority w:val="3"/>
    <w:qFormat/>
    <w:pPr>
      <w:ind w:left="1440" w:firstLine="0"/>
    </w:pPr>
  </w:style>
  <w:style w:type="character" w:customStyle="1" w:styleId="QuoteChar">
    <w:name w:val="Quote Char"/>
    <w:basedOn w:val="DefaultParagraphFont"/>
    <w:link w:val="Quote"/>
    <w:uiPriority w:val="3"/>
    <w:rsid w:val="004A2675"/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ind w:firstLine="0"/>
    </w:pPr>
  </w:style>
  <w:style w:type="character" w:customStyle="1" w:styleId="SalutationChar">
    <w:name w:val="Salutation Char"/>
    <w:basedOn w:val="DefaultParagraphFont"/>
    <w:link w:val="Salutation"/>
    <w:uiPriority w:val="99"/>
    <w:semiHidden/>
  </w:style>
  <w:style w:type="paragraph" w:styleId="Signature">
    <w:name w:val="Signature"/>
    <w:basedOn w:val="Normal"/>
    <w:link w:val="SignatureChar"/>
    <w:uiPriority w:val="99"/>
    <w:semiHidden/>
    <w:unhideWhenUsed/>
    <w:pPr>
      <w:spacing w:line="240" w:lineRule="auto"/>
      <w:ind w:left="4320" w:firstLine="0"/>
    </w:pPr>
  </w:style>
  <w:style w:type="character" w:customStyle="1" w:styleId="SignatureChar">
    <w:name w:val="Signature Char"/>
    <w:basedOn w:val="DefaultParagraphFont"/>
    <w:link w:val="Signature"/>
    <w:uiPriority w:val="99"/>
    <w:semiHidden/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40" w:firstLine="0"/>
    </w:pPr>
  </w:style>
  <w:style w:type="paragraph" w:styleId="TableofFigures">
    <w:name w:val="table of figures"/>
    <w:basedOn w:val="Normal"/>
    <w:next w:val="Normal"/>
    <w:uiPriority w:val="99"/>
    <w:semiHidden/>
    <w:unhideWhenUsed/>
    <w:pPr>
      <w:ind w:firstLine="0"/>
    </w:pPr>
  </w:style>
  <w:style w:type="paragraph" w:styleId="Title">
    <w:name w:val="Title"/>
    <w:basedOn w:val="Normal"/>
    <w:next w:val="Normal"/>
    <w:link w:val="TitleChar"/>
    <w:uiPriority w:val="1"/>
    <w:qFormat/>
    <w:rsid w:val="001463B2"/>
    <w:pPr>
      <w:ind w:firstLine="0"/>
      <w:jc w:val="center"/>
    </w:pPr>
    <w:rPr>
      <w:rFonts w:asciiTheme="majorHAnsi" w:eastAsiaTheme="majorEastAsia" w:hAnsiTheme="majorHAnsi" w:cstheme="majorBidi"/>
      <w:kern w:val="28"/>
    </w:rPr>
  </w:style>
  <w:style w:type="character" w:customStyle="1" w:styleId="TitleChar">
    <w:name w:val="Title Char"/>
    <w:basedOn w:val="DefaultParagraphFont"/>
    <w:link w:val="Title"/>
    <w:uiPriority w:val="1"/>
    <w:rsid w:val="001463B2"/>
    <w:rPr>
      <w:rFonts w:asciiTheme="majorHAnsi" w:eastAsiaTheme="majorEastAsia" w:hAnsiTheme="majorHAnsi" w:cstheme="majorBidi"/>
      <w:kern w:val="28"/>
    </w:r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  <w:ind w:firstLine="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pPr>
      <w:spacing w:after="100"/>
      <w:ind w:firstLine="0"/>
    </w:pPr>
  </w:style>
  <w:style w:type="paragraph" w:styleId="TOC2">
    <w:name w:val="toc 2"/>
    <w:basedOn w:val="Normal"/>
    <w:next w:val="Normal"/>
    <w:autoRedefine/>
    <w:uiPriority w:val="39"/>
    <w:semiHidden/>
    <w:unhideWhenUsed/>
    <w:pPr>
      <w:spacing w:after="100"/>
      <w:ind w:left="240" w:firstLine="0"/>
    </w:pPr>
  </w:style>
  <w:style w:type="paragraph" w:styleId="TOC3">
    <w:name w:val="toc 3"/>
    <w:basedOn w:val="Normal"/>
    <w:next w:val="Normal"/>
    <w:autoRedefine/>
    <w:uiPriority w:val="39"/>
    <w:semiHidden/>
    <w:unhideWhenUsed/>
    <w:pPr>
      <w:spacing w:after="100"/>
      <w:ind w:left="480" w:firstLine="0"/>
    </w:p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720" w:firstLine="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960" w:firstLine="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200" w:firstLine="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440" w:firstLine="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680" w:firstLine="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920" w:firstLine="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B818DF"/>
    <w:rPr>
      <w:color w:val="595959" w:themeColor="text1" w:themeTint="A6"/>
    </w:rPr>
  </w:style>
  <w:style w:type="character" w:styleId="Emphasis">
    <w:name w:val="Emphasis"/>
    <w:basedOn w:val="DefaultParagraphFont"/>
    <w:uiPriority w:val="8"/>
    <w:qFormat/>
    <w:rPr>
      <w:i/>
      <w:iCs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MLAresearchpapertable">
    <w:name w:val="MLA research paper table"/>
    <w:basedOn w:val="TableNormal"/>
    <w:uiPriority w:val="99"/>
    <w:pPr>
      <w:spacing w:before="240"/>
      <w:ind w:left="72" w:right="72" w:firstLine="0"/>
    </w:pPr>
    <w:tblPr>
      <w:tblBorders>
        <w:top w:val="single" w:sz="4" w:space="0" w:color="auto"/>
        <w:bottom w:val="single" w:sz="4" w:space="0" w:color="auto"/>
      </w:tblBorders>
      <w:tblCellMar>
        <w:left w:w="0" w:type="dxa"/>
        <w:right w:w="0" w:type="dxa"/>
      </w:tblCellMar>
    </w:tblPr>
    <w:tblStylePr w:type="firstRow">
      <w:pPr>
        <w:wordWrap/>
        <w:spacing w:beforeLines="0" w:before="240" w:beforeAutospacing="0" w:afterLines="0" w:after="0" w:afterAutospacing="0"/>
      </w:pPr>
      <w:tblPr/>
      <w:tcPr>
        <w:tcBorders>
          <w:top w:val="single" w:sz="4" w:space="0" w:color="auto"/>
          <w:left w:val="nil"/>
          <w:bottom w:val="single" w:sz="4" w:space="0" w:color="auto"/>
          <w:right w:val="nil"/>
          <w:insideH w:val="nil"/>
          <w:insideV w:val="nil"/>
          <w:tl2br w:val="nil"/>
          <w:tr2bl w:val="nil"/>
        </w:tcBorders>
        <w:vAlign w:val="center"/>
      </w:tcPr>
    </w:tblStylePr>
  </w:style>
  <w:style w:type="paragraph" w:customStyle="1" w:styleId="TableSource">
    <w:name w:val="Table Source"/>
    <w:basedOn w:val="TableTitle"/>
    <w:next w:val="Normal"/>
    <w:uiPriority w:val="5"/>
    <w:qFormat/>
    <w:pPr>
      <w:spacing w:before="240"/>
    </w:pPr>
  </w:style>
  <w:style w:type="paragraph" w:customStyle="1" w:styleId="TableNote">
    <w:name w:val="Table Note"/>
    <w:basedOn w:val="Normal"/>
    <w:uiPriority w:val="6"/>
    <w:qFormat/>
    <w:pPr>
      <w:numPr>
        <w:numId w:val="11"/>
      </w:numPr>
    </w:pPr>
  </w:style>
  <w:style w:type="paragraph" w:customStyle="1" w:styleId="SectionTitle">
    <w:name w:val="Section Title"/>
    <w:basedOn w:val="Normal"/>
    <w:next w:val="Normal"/>
    <w:uiPriority w:val="7"/>
    <w:qFormat/>
    <w:pPr>
      <w:pageBreakBefore/>
      <w:ind w:firstLine="0"/>
      <w:jc w:val="center"/>
      <w:outlineLvl w:val="0"/>
    </w:pPr>
  </w:style>
  <w:style w:type="numbering" w:customStyle="1" w:styleId="MLAOutline">
    <w:name w:val="MLA Outline"/>
    <w:uiPriority w:val="99"/>
    <w:pPr>
      <w:numPr>
        <w:numId w:val="12"/>
      </w:numPr>
    </w:pPr>
  </w:style>
  <w:style w:type="paragraph" w:styleId="Footer">
    <w:name w:val="footer"/>
    <w:basedOn w:val="Normal"/>
    <w:link w:val="FooterChar"/>
    <w:uiPriority w:val="99"/>
    <w:unhideWhenUsed/>
    <w:rsid w:val="001463B2"/>
    <w:pPr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63B2"/>
  </w:style>
  <w:style w:type="character" w:styleId="IntenseEmphasis">
    <w:name w:val="Intense Emphasis"/>
    <w:basedOn w:val="DefaultParagraphFont"/>
    <w:uiPriority w:val="21"/>
    <w:semiHidden/>
    <w:unhideWhenUsed/>
    <w:qFormat/>
    <w:rsid w:val="004F7139"/>
    <w:rPr>
      <w:i/>
      <w:iCs/>
      <w:color w:val="595959" w:themeColor="text1" w:themeTint="A6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4F7139"/>
    <w:pPr>
      <w:pBdr>
        <w:top w:val="single" w:sz="4" w:space="10" w:color="595959" w:themeColor="text1" w:themeTint="A6"/>
        <w:bottom w:val="single" w:sz="4" w:space="10" w:color="595959" w:themeColor="text1" w:themeTint="A6"/>
      </w:pBdr>
      <w:spacing w:before="360" w:after="360"/>
      <w:ind w:left="864" w:right="864"/>
      <w:jc w:val="center"/>
    </w:pPr>
    <w:rPr>
      <w:i/>
      <w:iCs/>
      <w:color w:val="595959" w:themeColor="text1" w:themeTint="A6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4F7139"/>
    <w:rPr>
      <w:i/>
      <w:iC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4F7139"/>
    <w:rPr>
      <w:b/>
      <w:bCs/>
      <w:smallCaps/>
      <w:color w:val="595959" w:themeColor="text1" w:themeTint="A6"/>
      <w:spacing w:val="5"/>
    </w:rPr>
  </w:style>
  <w:style w:type="character" w:styleId="FollowedHyperlink">
    <w:name w:val="FollowedHyperlink"/>
    <w:basedOn w:val="DefaultParagraphFont"/>
    <w:uiPriority w:val="99"/>
    <w:semiHidden/>
    <w:unhideWhenUsed/>
    <w:rsid w:val="00B818DF"/>
    <w:rPr>
      <w:color w:val="595959" w:themeColor="text1" w:themeTint="A6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7C53FB"/>
    <w:rPr>
      <w:sz w:val="22"/>
      <w:szCs w:val="16"/>
    </w:rPr>
  </w:style>
  <w:style w:type="character" w:styleId="HTMLCode">
    <w:name w:val="HTML Code"/>
    <w:basedOn w:val="DefaultParagraphFont"/>
    <w:uiPriority w:val="99"/>
    <w:semiHidden/>
    <w:unhideWhenUsed/>
    <w:rsid w:val="00040CBB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040CBB"/>
    <w:rPr>
      <w:rFonts w:ascii="Consolas" w:hAnsi="Consolas"/>
      <w:sz w:val="22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040CBB"/>
    <w:rPr>
      <w:rFonts w:ascii="Consolas" w:hAnsi="Consolas"/>
      <w:sz w:val="22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64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638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5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1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91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6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8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46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13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4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74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76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0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3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34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7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95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32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3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36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03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8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2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1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8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2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4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54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5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2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7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Damir\AppData\Roaming\Microsoft\Templates\MLA%20style%20paper.dotx" TargetMode="Externa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MLA style paper</Template>
  <TotalTime>2276</TotalTime>
  <Pages>6</Pages>
  <Words>1329</Words>
  <Characters>7577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Da'Miriam Murphy</dc:creator>
  <cp:keywords/>
  <dc:description/>
  <cp:lastModifiedBy>Da'Miriam Murphy</cp:lastModifiedBy>
  <cp:revision>297</cp:revision>
  <dcterms:created xsi:type="dcterms:W3CDTF">2021-10-18T05:40:00Z</dcterms:created>
  <dcterms:modified xsi:type="dcterms:W3CDTF">2021-10-19T19:51:00Z</dcterms:modified>
  <cp:version/>
</cp:coreProperties>
</file>