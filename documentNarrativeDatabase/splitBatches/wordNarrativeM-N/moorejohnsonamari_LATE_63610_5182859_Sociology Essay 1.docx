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EACAB" w14:textId="210D663B" w:rsidR="002912B8" w:rsidRDefault="00BE6C60">
      <w:pPr>
        <w:pStyle w:val="NoSpacing"/>
      </w:pPr>
      <w:r>
        <w:t>SOC 105-002</w:t>
      </w:r>
    </w:p>
    <w:p w14:paraId="14B2E82D" w14:textId="18A0C02A" w:rsidR="002912B8" w:rsidRDefault="00BE6C60">
      <w:pPr>
        <w:pStyle w:val="NoSpacing"/>
      </w:pPr>
      <w:r>
        <w:t>Oct. 14</w:t>
      </w:r>
      <w:r w:rsidRPr="00BE6C60">
        <w:rPr>
          <w:vertAlign w:val="superscript"/>
        </w:rPr>
        <w:t>th</w:t>
      </w:r>
      <w:r>
        <w:t>, 2021</w:t>
      </w:r>
    </w:p>
    <w:p w14:paraId="2E81C7D6" w14:textId="3B9CDC55" w:rsidR="002912B8" w:rsidRDefault="00BE6C60">
      <w:pPr>
        <w:pStyle w:val="Title"/>
      </w:pPr>
      <w:r>
        <w:t>The Looking Glass Self</w:t>
      </w:r>
    </w:p>
    <w:p w14:paraId="0BBD8844" w14:textId="080A7681" w:rsidR="00BE6C60" w:rsidRDefault="00B170C6" w:rsidP="00BE6C60">
      <w:r>
        <w:t xml:space="preserve">What </w:t>
      </w:r>
      <w:r w:rsidR="00D00B68">
        <w:t xml:space="preserve">does it mean to see yourself through someone else’s perspective? A question </w:t>
      </w:r>
      <w:r w:rsidR="002F0E75">
        <w:t xml:space="preserve">that many people </w:t>
      </w:r>
      <w:r w:rsidR="003261E3">
        <w:t xml:space="preserve">ponder upon. </w:t>
      </w:r>
      <w:r w:rsidR="00F2470A">
        <w:t xml:space="preserve">Along with everyone else I </w:t>
      </w:r>
      <w:r w:rsidR="00D419BC">
        <w:t xml:space="preserve">was in search for an answer. Why was it that my view of myself changes when I am around certain people? </w:t>
      </w:r>
      <w:r w:rsidR="00983923">
        <w:t xml:space="preserve">It has been believed that this could be because your self-esteem </w:t>
      </w:r>
      <w:r w:rsidR="00DE33FF">
        <w:t xml:space="preserve">has gotten </w:t>
      </w:r>
      <w:r w:rsidR="00651124">
        <w:t>lower,</w:t>
      </w:r>
      <w:r w:rsidR="00DE33FF">
        <w:t xml:space="preserve"> or you just have the wrong friends</w:t>
      </w:r>
      <w:r w:rsidR="00651124">
        <w:t>, w</w:t>
      </w:r>
      <w:r w:rsidR="00DE33FF">
        <w:t xml:space="preserve">hich could potentially all feed into </w:t>
      </w:r>
      <w:r w:rsidR="00651124">
        <w:t>the answer.</w:t>
      </w:r>
    </w:p>
    <w:p w14:paraId="1470D6C2" w14:textId="7440F715" w:rsidR="001A7E1A" w:rsidRDefault="00303059" w:rsidP="00BE6C60">
      <w:r>
        <w:t>The looking glass self</w:t>
      </w:r>
      <w:r w:rsidR="003661AB">
        <w:t>,</w:t>
      </w:r>
      <w:r w:rsidR="00772520">
        <w:t xml:space="preserve"> a concept created by </w:t>
      </w:r>
      <w:r w:rsidR="003661AB">
        <w:t xml:space="preserve">Charles Horton </w:t>
      </w:r>
      <w:r w:rsidR="00B83BA9">
        <w:t>Cooley, is</w:t>
      </w:r>
      <w:r>
        <w:t xml:space="preserve"> what </w:t>
      </w:r>
      <w:r w:rsidR="009C4927">
        <w:t>effects how one may feel about themselves</w:t>
      </w:r>
      <w:r w:rsidR="007B4C6A">
        <w:t xml:space="preserve">. </w:t>
      </w:r>
      <w:r w:rsidR="00B83BA9">
        <w:t xml:space="preserve">Just like how one may see their peers around them it is most likely completely different from how they believe they are. </w:t>
      </w:r>
      <w:r w:rsidR="008E2977">
        <w:t xml:space="preserve">Perspective and perception </w:t>
      </w:r>
      <w:r w:rsidR="00967EC8">
        <w:t xml:space="preserve">play a huge role within the way anyone views themselves. </w:t>
      </w:r>
      <w:r w:rsidR="001A5E46">
        <w:t xml:space="preserve">Cooley states within the looking glass self </w:t>
      </w:r>
      <w:r w:rsidR="004B66D1">
        <w:t xml:space="preserve">that </w:t>
      </w:r>
      <w:r w:rsidR="00800A7B">
        <w:t xml:space="preserve">it is ultimately </w:t>
      </w:r>
      <w:r w:rsidR="00207F9C">
        <w:t>the way we see ourselves socially, it is our social self.</w:t>
      </w:r>
    </w:p>
    <w:p w14:paraId="7B53C5DB" w14:textId="70C9D198" w:rsidR="00EB035F" w:rsidRDefault="00DB6C1D" w:rsidP="00BE6C60">
      <w:r>
        <w:t xml:space="preserve">Throughout my eighteen years of </w:t>
      </w:r>
      <w:r w:rsidR="001710BB">
        <w:t>living,</w:t>
      </w:r>
      <w:r>
        <w:t xml:space="preserve"> I have encountered numerous amounts of people from a variety of different backgrounds. </w:t>
      </w:r>
      <w:r w:rsidR="000016BB">
        <w:t xml:space="preserve">When meeting these </w:t>
      </w:r>
      <w:r w:rsidR="002F3A0D">
        <w:t>people,</w:t>
      </w:r>
      <w:r w:rsidR="000016BB">
        <w:t xml:space="preserve"> </w:t>
      </w:r>
      <w:r w:rsidR="001710BB">
        <w:t xml:space="preserve">it came to my attention that there were always certain people I would much rather be </w:t>
      </w:r>
      <w:r w:rsidR="00B84ADC">
        <w:t>around,</w:t>
      </w:r>
      <w:r w:rsidR="001710BB">
        <w:t xml:space="preserve"> </w:t>
      </w:r>
      <w:r w:rsidR="009228CE">
        <w:t xml:space="preserve">and they all have something </w:t>
      </w:r>
      <w:r w:rsidR="00E864F2">
        <w:t>in co</w:t>
      </w:r>
      <w:r w:rsidR="00BB6855">
        <w:t xml:space="preserve">mmon. </w:t>
      </w:r>
      <w:r w:rsidR="00F83E90">
        <w:t xml:space="preserve">Anyone who has ever approached me with good energy </w:t>
      </w:r>
      <w:r w:rsidR="002F3A0D">
        <w:t xml:space="preserve">or just seemed like they were happy to be in the same place I was made me feel as if I belonged. </w:t>
      </w:r>
      <w:r w:rsidR="008B221B">
        <w:t xml:space="preserve">They showed no negativity towards me so I </w:t>
      </w:r>
      <w:r w:rsidR="00635DA7">
        <w:t>knew that they couldn’t have seen me in a negative manner.</w:t>
      </w:r>
    </w:p>
    <w:p w14:paraId="097AB6BF" w14:textId="6AD6821D" w:rsidR="00635DA7" w:rsidRDefault="00972C84" w:rsidP="00BE6C60">
      <w:r>
        <w:t xml:space="preserve">To get a little more in depth </w:t>
      </w:r>
      <w:r w:rsidR="00114799">
        <w:t xml:space="preserve">there was a time </w:t>
      </w:r>
      <w:r w:rsidR="00582D71">
        <w:t xml:space="preserve">back in the summer </w:t>
      </w:r>
      <w:r w:rsidR="005001B4">
        <w:t>of 2017 where I went to Europe</w:t>
      </w:r>
      <w:r w:rsidR="0009779C">
        <w:t xml:space="preserve">. I got to see four beautiful </w:t>
      </w:r>
      <w:r w:rsidR="00FC2A3A">
        <w:t xml:space="preserve">places, London, Paris, Brussels, and </w:t>
      </w:r>
      <w:r w:rsidR="00120913">
        <w:t>Amsterdam</w:t>
      </w:r>
      <w:r w:rsidR="00C520DB">
        <w:t xml:space="preserve"> though I had </w:t>
      </w:r>
      <w:r w:rsidR="00C520DB">
        <w:lastRenderedPageBreak/>
        <w:t>an amazing experience overseas and I would love nothing more to go again</w:t>
      </w:r>
      <w:r w:rsidR="00524321">
        <w:t xml:space="preserve"> there were some things that made me see myself differently while being there.</w:t>
      </w:r>
      <w:r w:rsidR="00120913">
        <w:t xml:space="preserve"> Obviously, going to a completely different continent </w:t>
      </w:r>
      <w:r w:rsidR="00C26C7E">
        <w:t xml:space="preserve">would mean that I was also going to experience different cultures as well as </w:t>
      </w:r>
      <w:r w:rsidR="00FE109C">
        <w:t xml:space="preserve">different people. </w:t>
      </w:r>
      <w:r w:rsidR="00896C6F">
        <w:t xml:space="preserve">One of the days I was there I was in the airport at </w:t>
      </w:r>
      <w:r w:rsidR="00267D64">
        <w:t>London and a woman continuously kept watching me and just looking at me as if she were confused</w:t>
      </w:r>
      <w:r w:rsidR="007F6FA9">
        <w:t xml:space="preserve">. She then </w:t>
      </w:r>
      <w:r w:rsidR="00366FDB">
        <w:t>decided</w:t>
      </w:r>
      <w:r w:rsidR="007F6FA9">
        <w:t xml:space="preserve"> to come up to me and ask me if I was </w:t>
      </w:r>
      <w:r w:rsidR="00366FDB">
        <w:t>Norwegian</w:t>
      </w:r>
      <w:r w:rsidR="00DB103C">
        <w:t xml:space="preserve">, I told her that I was </w:t>
      </w:r>
      <w:r w:rsidR="002658C8">
        <w:t>not,</w:t>
      </w:r>
      <w:r w:rsidR="00DB103C">
        <w:t xml:space="preserve"> </w:t>
      </w:r>
      <w:r w:rsidR="00F122C0">
        <w:t xml:space="preserve">but she was more than convinced that I was someone from Norway. </w:t>
      </w:r>
      <w:r w:rsidR="00170500">
        <w:t xml:space="preserve">I have never been asked something like that before probably because some people believe it is rude to </w:t>
      </w:r>
      <w:r w:rsidR="002658C8">
        <w:t>ask,</w:t>
      </w:r>
      <w:r w:rsidR="00170500">
        <w:t xml:space="preserve"> </w:t>
      </w:r>
      <w:r w:rsidR="00566A70">
        <w:t xml:space="preserve">“what are you?” but it opened a door for me </w:t>
      </w:r>
      <w:r w:rsidR="008B13C8">
        <w:t xml:space="preserve">and started to make me question whether people see me and </w:t>
      </w:r>
      <w:r w:rsidR="009B0DA9">
        <w:t xml:space="preserve">assume that I am from a certain ethnic group and/or race. </w:t>
      </w:r>
      <w:r w:rsidR="00D70256">
        <w:t xml:space="preserve">It then opened my imagination up to </w:t>
      </w:r>
      <w:r w:rsidR="006B45EA">
        <w:t>the idea that some people might assume I belong to a said race or ethnic group and judge me poorly from it</w:t>
      </w:r>
      <w:r w:rsidR="00D81659">
        <w:t>. It messed with my mind for a while and still sometimes does</w:t>
      </w:r>
      <w:r w:rsidR="00914A1A">
        <w:t>.</w:t>
      </w:r>
      <w:r w:rsidR="00035C65">
        <w:t xml:space="preserve"> This </w:t>
      </w:r>
      <w:r w:rsidR="00BD54C0">
        <w:t>woman also then continuously wanted to hear me speak because I sounded like I “was from Texas</w:t>
      </w:r>
      <w:r w:rsidR="00CA3132">
        <w:t xml:space="preserve">” and she had never seen a girl who looked the way I did speak the way that I do. This then led me to think </w:t>
      </w:r>
      <w:r w:rsidR="00825079">
        <w:t xml:space="preserve">I sound </w:t>
      </w:r>
      <w:proofErr w:type="gramStart"/>
      <w:r w:rsidR="00825079">
        <w:t>absolutely ridiculous</w:t>
      </w:r>
      <w:proofErr w:type="gramEnd"/>
      <w:r w:rsidR="00825079">
        <w:t xml:space="preserve"> and that everyone probably agreed with her because my voice really doesn’t match my looks.</w:t>
      </w:r>
    </w:p>
    <w:p w14:paraId="765CB5DE" w14:textId="6A3E13D9" w:rsidR="00914A1A" w:rsidRDefault="00914A1A" w:rsidP="00BE6C60">
      <w:r>
        <w:t xml:space="preserve">I have also had many friends within my life </w:t>
      </w:r>
      <w:r w:rsidR="009A5F1B">
        <w:t xml:space="preserve">to which I have made some crazy memories with but </w:t>
      </w:r>
      <w:r w:rsidR="000D410D">
        <w:t xml:space="preserve">there are barely a handful that make me feel good about myself. </w:t>
      </w:r>
      <w:r w:rsidR="00C64F9F">
        <w:t xml:space="preserve">The way that they all look at me and care for me like no one else has </w:t>
      </w:r>
      <w:r w:rsidR="000B67E4">
        <w:t xml:space="preserve">and always come to me with open arms and big smile on their face shows me that </w:t>
      </w:r>
      <w:r w:rsidR="00780033">
        <w:t xml:space="preserve">they have no intentions other than pure ones. They make me feel like </w:t>
      </w:r>
      <w:r w:rsidR="005C0B25">
        <w:t>my authentic self when I am around them</w:t>
      </w:r>
      <w:r w:rsidR="00A438CE">
        <w:t xml:space="preserve"> </w:t>
      </w:r>
      <w:r w:rsidR="0086595C">
        <w:t xml:space="preserve">and from the way they continuously act </w:t>
      </w:r>
      <w:r w:rsidR="00B94DB4">
        <w:t>they show me that I am worth so much and that I am valued. They came along after I</w:t>
      </w:r>
      <w:r w:rsidR="0083547B">
        <w:t xml:space="preserve"> hit </w:t>
      </w:r>
      <w:r w:rsidR="002733EB">
        <w:t>a hard</w:t>
      </w:r>
      <w:r w:rsidR="00B94DB4">
        <w:t xml:space="preserve"> place in my life</w:t>
      </w:r>
      <w:r w:rsidR="0083547B">
        <w:t>. A guy that I saw the world of and who I at first thought saw the same of me</w:t>
      </w:r>
      <w:r w:rsidR="002733EB">
        <w:t xml:space="preserve"> really changed how I saw myself. He </w:t>
      </w:r>
      <w:r w:rsidR="00751E78">
        <w:t xml:space="preserve">treated me as if I had no purpose in my life and as if I </w:t>
      </w:r>
      <w:r w:rsidR="005D1AA9">
        <w:t xml:space="preserve">did </w:t>
      </w:r>
      <w:r w:rsidR="005D1AA9">
        <w:lastRenderedPageBreak/>
        <w:t xml:space="preserve">something so horrible to hurt him. After being around someone who treats you in a negative manner for so long it takes a toll on how you see yourself. </w:t>
      </w:r>
      <w:r w:rsidR="00F60380">
        <w:t xml:space="preserve">I started to believe that no matter what I did nothing I would ever do </w:t>
      </w:r>
      <w:r w:rsidR="000E4DFB">
        <w:t xml:space="preserve">would be right. </w:t>
      </w:r>
      <w:r w:rsidR="00E9385D">
        <w:t xml:space="preserve">He made me believe by the way he treated me that I did not deserve to be loved and that my worth </w:t>
      </w:r>
      <w:r w:rsidR="00D67F3F">
        <w:t>amounted to absolutely nothing.</w:t>
      </w:r>
      <w:r w:rsidR="00C00A75">
        <w:t xml:space="preserve"> </w:t>
      </w:r>
      <w:r w:rsidR="000028A7">
        <w:t>This then led to me feeling like everyone perceived me the way I perceived myself at that time</w:t>
      </w:r>
      <w:r w:rsidR="0000337D">
        <w:t xml:space="preserve"> which made me feel even worse about myself. I assumed everyone had lost hope for me just as I had lost hope for myself because </w:t>
      </w:r>
      <w:r w:rsidR="00704326">
        <w:t xml:space="preserve">a man who had no idea what he was doing with his life </w:t>
      </w:r>
      <w:r w:rsidR="00F90AFD">
        <w:t xml:space="preserve">treated me so badly that I figured it must’ve been the way that I was that caused this. </w:t>
      </w:r>
      <w:r w:rsidR="0066160C">
        <w:t xml:space="preserve">It wasn’t until I met </w:t>
      </w:r>
      <w:r w:rsidR="00976A31">
        <w:t>my friends that I mentioned before that changed how I perceive myself and how I assume others perceive me.</w:t>
      </w:r>
      <w:r w:rsidR="006452B1">
        <w:t xml:space="preserve"> </w:t>
      </w:r>
    </w:p>
    <w:p w14:paraId="6A8C593A" w14:textId="029699C7" w:rsidR="00670DB7" w:rsidRDefault="00355ECA" w:rsidP="00BE6C60">
      <w:r>
        <w:t xml:space="preserve">Charles Horton Cooley </w:t>
      </w:r>
      <w:r w:rsidR="001A7C68">
        <w:t xml:space="preserve">believes that there </w:t>
      </w:r>
      <w:r w:rsidR="00AF4065">
        <w:t>are</w:t>
      </w:r>
      <w:r w:rsidR="001A7C68">
        <w:t xml:space="preserve"> </w:t>
      </w:r>
      <w:r w:rsidR="006E412B">
        <w:t xml:space="preserve">these “three principal </w:t>
      </w:r>
      <w:r w:rsidR="00E62D4B">
        <w:t>elements” that</w:t>
      </w:r>
      <w:r w:rsidR="00AF4065">
        <w:t xml:space="preserve"> tend to create what he calls “the looking glass self” </w:t>
      </w:r>
      <w:r w:rsidR="00DD64AA">
        <w:t xml:space="preserve">they are the imagination of how </w:t>
      </w:r>
      <w:r w:rsidR="00046FA3">
        <w:t xml:space="preserve">we believe another person sees us, the imagination </w:t>
      </w:r>
      <w:r w:rsidR="001613A4">
        <w:t xml:space="preserve">of the judgement that we </w:t>
      </w:r>
      <w:r w:rsidR="00052B71">
        <w:t>think comes</w:t>
      </w:r>
      <w:r w:rsidR="001613A4">
        <w:t xml:space="preserve"> along with their perception of us, and then </w:t>
      </w:r>
      <w:r w:rsidR="00567A29">
        <w:t xml:space="preserve">the </w:t>
      </w:r>
      <w:r w:rsidR="00052B71">
        <w:t>feeling we</w:t>
      </w:r>
      <w:r w:rsidR="00567A29">
        <w:t xml:space="preserve"> then get from those things which can range from </w:t>
      </w:r>
      <w:r w:rsidR="00840DFF">
        <w:t xml:space="preserve">prideful and happy to worthless </w:t>
      </w:r>
      <w:r w:rsidR="00052B71">
        <w:t xml:space="preserve">and depressed. The concept itself </w:t>
      </w:r>
      <w:r w:rsidR="00E62D4B">
        <w:t xml:space="preserve">is about how we view our self-image </w:t>
      </w:r>
      <w:r w:rsidR="008E728A">
        <w:t xml:space="preserve">which can be greatly influenced by </w:t>
      </w:r>
      <w:r w:rsidR="00B81151">
        <w:t xml:space="preserve">the interactions we make with people around us and </w:t>
      </w:r>
      <w:r w:rsidR="00716A9C">
        <w:t xml:space="preserve">by what society deems as acceptable. </w:t>
      </w:r>
    </w:p>
    <w:p w14:paraId="66962794" w14:textId="082B6F9F" w:rsidR="00CD6D3D" w:rsidRDefault="00CD6D3D" w:rsidP="00F46474">
      <w:pPr>
        <w:ind w:firstLine="0"/>
      </w:pPr>
      <w:r>
        <w:t xml:space="preserve">An example of this concept </w:t>
      </w:r>
      <w:r w:rsidR="002873E2">
        <w:t xml:space="preserve">could look a little something like this. </w:t>
      </w:r>
      <w:r w:rsidR="003D407E">
        <w:t xml:space="preserve">I am going to meet up with some people </w:t>
      </w:r>
      <w:r w:rsidR="00247CD8">
        <w:t>within a club I have recently joined. I personally think I am a very friendly person and a</w:t>
      </w:r>
      <w:r w:rsidR="00254A51">
        <w:t xml:space="preserve">re quite easy to talk to so I can hold a conversation though I am nervous about going to meet these new people I trust that my </w:t>
      </w:r>
      <w:r w:rsidR="00795BF5">
        <w:t xml:space="preserve">social skills can potentially help me avoid any type of awkwardness and spark a connection with some of these people. I get there and I am trying to make casual </w:t>
      </w:r>
      <w:r w:rsidR="00F46474">
        <w:t>conversation,</w:t>
      </w:r>
      <w:r w:rsidR="00795BF5">
        <w:t xml:space="preserve"> so everyone isn’t sitting there looking bored or </w:t>
      </w:r>
      <w:r w:rsidR="00553989">
        <w:t xml:space="preserve">in all just ready to leave. In response to trying to break the ice the only responses I seem to get are </w:t>
      </w:r>
      <w:r w:rsidR="00B767A8">
        <w:t xml:space="preserve">either very short </w:t>
      </w:r>
      <w:r w:rsidR="00B767A8">
        <w:lastRenderedPageBreak/>
        <w:t xml:space="preserve">sentences, or no response at all. Everyone avoids really keeping eye contact which I find is a key </w:t>
      </w:r>
      <w:r w:rsidR="00937E33">
        <w:t>piece to making conversation and showing interest. I then begin to feel a</w:t>
      </w:r>
      <w:r w:rsidR="00F46474">
        <w:t xml:space="preserve">nxious because I believed </w:t>
      </w:r>
      <w:r w:rsidR="00AA3678">
        <w:t xml:space="preserve">in my social skills but now it is seemingly like they are currently failing </w:t>
      </w:r>
      <w:r w:rsidR="00686961">
        <w:t xml:space="preserve">me. Whereas if these new people I would’ve met would have held eye contact as well as try to carry on the conversation </w:t>
      </w:r>
      <w:r w:rsidR="00C80B5E">
        <w:t xml:space="preserve">my views on my social abilities would not have changed. </w:t>
      </w:r>
      <w:r w:rsidR="00AC42D3">
        <w:t xml:space="preserve">Depending on if a positive response would have been </w:t>
      </w:r>
      <w:r w:rsidR="00E342BB">
        <w:t>given,</w:t>
      </w:r>
      <w:r w:rsidR="00AC42D3">
        <w:t xml:space="preserve"> I would still have faith in my </w:t>
      </w:r>
      <w:r w:rsidR="00463A41">
        <w:t xml:space="preserve">abilities and </w:t>
      </w:r>
      <w:r w:rsidR="00A35CCD">
        <w:t>the self-image</w:t>
      </w:r>
      <w:r w:rsidR="00463A41">
        <w:t xml:space="preserve"> </w:t>
      </w:r>
      <w:r w:rsidR="00A35CCD">
        <w:t xml:space="preserve">I have for myself </w:t>
      </w:r>
      <w:r w:rsidR="00463A41">
        <w:t xml:space="preserve">would have remained the same. Since all I received was </w:t>
      </w:r>
      <w:proofErr w:type="gramStart"/>
      <w:r w:rsidR="00463A41">
        <w:t>a majority of</w:t>
      </w:r>
      <w:proofErr w:type="gramEnd"/>
      <w:r w:rsidR="00463A41">
        <w:t xml:space="preserve"> negative responses rather </w:t>
      </w:r>
      <w:r w:rsidR="00E342BB">
        <w:t>than</w:t>
      </w:r>
      <w:r w:rsidR="00463A41">
        <w:t xml:space="preserve"> be </w:t>
      </w:r>
      <w:r w:rsidR="004D5F3D">
        <w:t xml:space="preserve">words or just body language it then </w:t>
      </w:r>
      <w:r w:rsidR="00E342BB">
        <w:t>led</w:t>
      </w:r>
      <w:r w:rsidR="004D5F3D">
        <w:t xml:space="preserve"> me to see myself differently and feel as if they wanted nothing to do with me when we met</w:t>
      </w:r>
      <w:r w:rsidR="00E342BB">
        <w:t>, and it seemed as if they did not even want to have a conversation with me in the first place.</w:t>
      </w:r>
    </w:p>
    <w:p w14:paraId="0E4ADF69" w14:textId="453CFFA4" w:rsidR="002912B8" w:rsidRDefault="00B75FB9">
      <w:r>
        <w:t xml:space="preserve">With the knowledge you now have about the </w:t>
      </w:r>
      <w:r w:rsidR="00105BFC">
        <w:t xml:space="preserve">looking glass self we can now relate them back to </w:t>
      </w:r>
      <w:r w:rsidR="00D00F99">
        <w:t xml:space="preserve">the experiences I spoke on before. When in the London airport </w:t>
      </w:r>
      <w:r w:rsidR="00480927">
        <w:t xml:space="preserve">I went in assuming by the looks of me as well as how I acted that </w:t>
      </w:r>
      <w:r w:rsidR="006D2170">
        <w:t xml:space="preserve">one would be able to view myself for what I </w:t>
      </w:r>
      <w:r w:rsidR="00434280">
        <w:t>was</w:t>
      </w:r>
      <w:r w:rsidR="006D2170">
        <w:t xml:space="preserve">. I </w:t>
      </w:r>
      <w:r w:rsidR="00A32984">
        <w:t xml:space="preserve">am </w:t>
      </w:r>
      <w:r w:rsidR="006D2170">
        <w:t xml:space="preserve">a </w:t>
      </w:r>
      <w:r w:rsidR="00A32984">
        <w:t>b</w:t>
      </w:r>
      <w:r w:rsidR="006D2170">
        <w:t>iracial</w:t>
      </w:r>
      <w:r w:rsidR="00A32984">
        <w:t xml:space="preserve"> female who is half African American as well as Caucasian</w:t>
      </w:r>
      <w:r w:rsidR="006141C2">
        <w:t xml:space="preserve">. When I was approached by this woman of a race and/or ethnic group I wasn’t sure of </w:t>
      </w:r>
      <w:r w:rsidR="007D7660">
        <w:t xml:space="preserve">and was asked whether I was </w:t>
      </w:r>
      <w:r w:rsidR="0051058D">
        <w:t>Norwegian</w:t>
      </w:r>
      <w:r w:rsidR="007D7660">
        <w:t xml:space="preserve"> it nonetheless confused me. </w:t>
      </w:r>
      <w:r w:rsidR="0051058D">
        <w:t xml:space="preserve">In her eyes I was </w:t>
      </w:r>
      <w:r w:rsidR="00D16EEF">
        <w:t>of Norwegian</w:t>
      </w:r>
      <w:r w:rsidR="0051058D">
        <w:t xml:space="preserve"> </w:t>
      </w:r>
      <w:r w:rsidR="00825079">
        <w:t>descent,</w:t>
      </w:r>
      <w:r w:rsidR="000A784F">
        <w:t xml:space="preserve"> but I was nowhere near </w:t>
      </w:r>
      <w:r w:rsidR="001B7139">
        <w:t>being</w:t>
      </w:r>
      <w:r w:rsidR="000A784F">
        <w:t xml:space="preserve"> that.</w:t>
      </w:r>
      <w:r w:rsidR="00C53B91">
        <w:t xml:space="preserve"> </w:t>
      </w:r>
      <w:r w:rsidR="00434280">
        <w:t xml:space="preserve">It then made me believe that other people </w:t>
      </w:r>
      <w:r w:rsidR="00B67DB7">
        <w:t xml:space="preserve">probably saw me for something I wasn’t as well. Then when she commented on my accent and how my voice did not match what she would’ve assumed I would have sounded like it really </w:t>
      </w:r>
      <w:r w:rsidR="00A87A36">
        <w:t xml:space="preserve">made my self-image change I become very self-conscious of </w:t>
      </w:r>
      <w:r w:rsidR="00D34C23">
        <w:t xml:space="preserve">how other people saw me because of the way my voice sounded. I thought to myself “do I sound like a country hillbilly to everyone?” which I have found out is true but that is irrelevant at this moment. </w:t>
      </w:r>
      <w:r w:rsidR="00D90A18">
        <w:t xml:space="preserve">In all hearing that my voice sounded like it </w:t>
      </w:r>
      <w:r w:rsidR="00D90A18">
        <w:lastRenderedPageBreak/>
        <w:t xml:space="preserve">belonged to someone </w:t>
      </w:r>
      <w:r w:rsidR="001B7139">
        <w:t>quite different from me really affected me because from that moment forward, I felt like everyone thought I sounded crazy.</w:t>
      </w:r>
    </w:p>
    <w:p w14:paraId="6E810462" w14:textId="543FD533" w:rsidR="001B7139" w:rsidRDefault="00090187">
      <w:r>
        <w:t>Looking back on</w:t>
      </w:r>
      <w:r w:rsidR="00633983">
        <w:t xml:space="preserve"> the time that I was getting treated terribly </w:t>
      </w:r>
      <w:r w:rsidR="00903F33">
        <w:t>and feeling like I didn’t deserve anything good to happen in my life</w:t>
      </w:r>
      <w:r>
        <w:t xml:space="preserve"> I see now that I felt this way because that man was my “biggest mirror” </w:t>
      </w:r>
      <w:r w:rsidR="00E3066F">
        <w:t xml:space="preserve">he was who I cared about the most and would do anything under the sun for. </w:t>
      </w:r>
      <w:r w:rsidR="007C5FF4">
        <w:t xml:space="preserve">I say he was my biggest mirror because he was what determined how I felt about myself and then it eventually went to how I thought everyone saw me. </w:t>
      </w:r>
      <w:r w:rsidR="003A035D">
        <w:t>Getting treated rudely by one of the only people who truly understood you will make you question quite a few things</w:t>
      </w:r>
      <w:r w:rsidR="00F201D4">
        <w:t xml:space="preserve">. </w:t>
      </w:r>
      <w:r w:rsidR="00761404">
        <w:t xml:space="preserve">My “biggest mirror” within this looking glass concept was </w:t>
      </w:r>
      <w:r w:rsidR="0070310A">
        <w:t xml:space="preserve">giving me the idea and really persuading me all together that I was the problem then I did become the problem because </w:t>
      </w:r>
      <w:r w:rsidR="005D4960">
        <w:t xml:space="preserve">I allowed him to make me see things the way he wanted me to. </w:t>
      </w:r>
    </w:p>
    <w:p w14:paraId="2FE2DEEB" w14:textId="6DC3F5B8" w:rsidR="005D4960" w:rsidRDefault="00421C97">
      <w:r>
        <w:t xml:space="preserve">What does it mean to see yourself through someone else’s perspective? </w:t>
      </w:r>
      <w:r w:rsidR="00F8386F">
        <w:t xml:space="preserve">The looking glass self is how one does so. </w:t>
      </w:r>
      <w:r w:rsidR="00557163">
        <w:t xml:space="preserve">You get around these people rather you just met them or if they have been in your life for a while but the way the interactions </w:t>
      </w:r>
      <w:r w:rsidR="00A05FE7">
        <w:t>go,</w:t>
      </w:r>
      <w:r w:rsidR="00557163">
        <w:t xml:space="preserve"> </w:t>
      </w:r>
      <w:r w:rsidR="00A05FE7">
        <w:t xml:space="preserve">they </w:t>
      </w:r>
      <w:r w:rsidR="003C1084">
        <w:t>place ideas</w:t>
      </w:r>
      <w:r w:rsidR="00A05FE7">
        <w:t xml:space="preserve"> in your head of how that person or those people perceive you. </w:t>
      </w:r>
      <w:r w:rsidR="00CE5AB5">
        <w:t xml:space="preserve">If you are continuously getting treated horrible by someone or the </w:t>
      </w:r>
      <w:r w:rsidR="00645591">
        <w:t>way,</w:t>
      </w:r>
      <w:r w:rsidR="00CE5AB5">
        <w:t xml:space="preserve"> they give off body language </w:t>
      </w:r>
      <w:r w:rsidR="005D2299">
        <w:t xml:space="preserve">is negative then that will lead to you having a negative look on </w:t>
      </w:r>
      <w:r w:rsidR="00645591">
        <w:t>yourself</w:t>
      </w:r>
      <w:r w:rsidR="005D2299">
        <w:t xml:space="preserve"> </w:t>
      </w:r>
      <w:r w:rsidR="00645591">
        <w:t xml:space="preserve">as well as feeling down as well. Now if you are continuously praised </w:t>
      </w:r>
      <w:r w:rsidR="004945E4">
        <w:t xml:space="preserve">by these people and you are shown nothing less than their love </w:t>
      </w:r>
      <w:r w:rsidR="003C1084">
        <w:t>for</w:t>
      </w:r>
      <w:r w:rsidR="004945E4">
        <w:t xml:space="preserve"> you this will make </w:t>
      </w:r>
      <w:r w:rsidR="006D623D">
        <w:t xml:space="preserve">the idea you have of yourself take a positive </w:t>
      </w:r>
      <w:r w:rsidR="003C1084">
        <w:t xml:space="preserve">turn. Surrounding yourself with </w:t>
      </w:r>
      <w:r w:rsidR="00717AE5">
        <w:t xml:space="preserve">people who are positive when interacting with you will enable you on your journey to </w:t>
      </w:r>
      <w:r w:rsidR="00154AEC">
        <w:t>have</w:t>
      </w:r>
      <w:r w:rsidR="00717AE5">
        <w:t xml:space="preserve"> a better </w:t>
      </w:r>
      <w:r w:rsidR="00154AEC">
        <w:t>self-image. One is not defined by how others act towards you</w:t>
      </w:r>
      <w:r w:rsidR="00F351C3">
        <w:t xml:space="preserve"> but it can often seem like it due to Cooley’s concept the looking glass self.</w:t>
      </w:r>
    </w:p>
    <w:p w14:paraId="3C9D39D0" w14:textId="76BFB215" w:rsidR="00F351C3" w:rsidRDefault="00F351C3"/>
    <w:p w14:paraId="331FC172" w14:textId="77777777" w:rsidR="00F351C3" w:rsidRDefault="00F351C3"/>
    <w:p w14:paraId="696967E7" w14:textId="77777777" w:rsidR="002912B8" w:rsidRDefault="002912B8"/>
    <w:sectPr w:rsidR="002912B8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52BF0" w14:textId="77777777" w:rsidR="00C5457E" w:rsidRDefault="00C5457E">
      <w:pPr>
        <w:spacing w:line="240" w:lineRule="auto"/>
      </w:pPr>
      <w:r>
        <w:separator/>
      </w:r>
    </w:p>
  </w:endnote>
  <w:endnote w:type="continuationSeparator" w:id="0">
    <w:p w14:paraId="74A0B098" w14:textId="77777777" w:rsidR="00C5457E" w:rsidRDefault="00C545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2C68F" w14:textId="77777777" w:rsidR="00C5457E" w:rsidRDefault="00C5457E">
      <w:pPr>
        <w:spacing w:line="240" w:lineRule="auto"/>
      </w:pPr>
      <w:r>
        <w:separator/>
      </w:r>
    </w:p>
  </w:footnote>
  <w:footnote w:type="continuationSeparator" w:id="0">
    <w:p w14:paraId="3E4BF482" w14:textId="77777777" w:rsidR="00C5457E" w:rsidRDefault="00C545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FE951" w14:textId="44279C1B" w:rsidR="002912B8" w:rsidRDefault="00C5457E">
    <w:pPr>
      <w:pStyle w:val="Header"/>
    </w:pPr>
    <w:sdt>
      <w:sdtPr>
        <w:id w:val="1568531701"/>
        <w:placeholder>
          <w:docPart w:val="87C107BD62410149AB2DB420789336FD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BE6C60">
          <w:t>Moore</w:t>
        </w:r>
      </w:sdtContent>
    </w:sdt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B0D4E" w14:textId="134B1676" w:rsidR="002912B8" w:rsidRDefault="00C5457E">
    <w:pPr>
      <w:pStyle w:val="Header"/>
    </w:pPr>
    <w:sdt>
      <w:sdtPr>
        <w:id w:val="-348181431"/>
        <w:placeholder>
          <w:docPart w:val="D1DDDFC94AD3894395D4AC0B48126E63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EndPr/>
      <w:sdtContent>
        <w:r w:rsidR="00BE6C60">
          <w:t>Moore</w:t>
        </w:r>
      </w:sdtContent>
    </w:sdt>
    <w:r>
      <w:t xml:space="preserve"> </w:t>
    </w:r>
    <w:r>
      <w:fldChar w:fldCharType="begin"/>
    </w:r>
    <w:r>
      <w:instrText xml:space="preserve"> PAGE   \* MER</w:instrText>
    </w:r>
    <w:r>
      <w:instrText xml:space="preserve">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B1B5787"/>
    <w:multiLevelType w:val="multilevel"/>
    <w:tmpl w:val="4572ABF8"/>
    <w:numStyleLink w:val="MLAOutline"/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8A"/>
    <w:rsid w:val="000016BB"/>
    <w:rsid w:val="000028A7"/>
    <w:rsid w:val="0000337D"/>
    <w:rsid w:val="00035C65"/>
    <w:rsid w:val="00046FA3"/>
    <w:rsid w:val="00052B71"/>
    <w:rsid w:val="00090187"/>
    <w:rsid w:val="0009779C"/>
    <w:rsid w:val="000A467A"/>
    <w:rsid w:val="000A784F"/>
    <w:rsid w:val="000B67E4"/>
    <w:rsid w:val="000D410D"/>
    <w:rsid w:val="000E4DFB"/>
    <w:rsid w:val="00101C28"/>
    <w:rsid w:val="00105BFC"/>
    <w:rsid w:val="00114799"/>
    <w:rsid w:val="00120913"/>
    <w:rsid w:val="001237DC"/>
    <w:rsid w:val="00130833"/>
    <w:rsid w:val="00154AEC"/>
    <w:rsid w:val="001613A4"/>
    <w:rsid w:val="00170500"/>
    <w:rsid w:val="001710BB"/>
    <w:rsid w:val="001A5E46"/>
    <w:rsid w:val="001A7C68"/>
    <w:rsid w:val="001A7E1A"/>
    <w:rsid w:val="001B7139"/>
    <w:rsid w:val="00207F9C"/>
    <w:rsid w:val="00247CD8"/>
    <w:rsid w:val="00254A51"/>
    <w:rsid w:val="002658C8"/>
    <w:rsid w:val="00267D64"/>
    <w:rsid w:val="002733EB"/>
    <w:rsid w:val="002873E2"/>
    <w:rsid w:val="002912B8"/>
    <w:rsid w:val="002F0E75"/>
    <w:rsid w:val="002F3A0D"/>
    <w:rsid w:val="00303059"/>
    <w:rsid w:val="003261E3"/>
    <w:rsid w:val="00355ECA"/>
    <w:rsid w:val="003661AB"/>
    <w:rsid w:val="00366FDB"/>
    <w:rsid w:val="00374550"/>
    <w:rsid w:val="003A035D"/>
    <w:rsid w:val="003A36B5"/>
    <w:rsid w:val="003C1084"/>
    <w:rsid w:val="003D407E"/>
    <w:rsid w:val="00421C97"/>
    <w:rsid w:val="00434280"/>
    <w:rsid w:val="00443847"/>
    <w:rsid w:val="00463A41"/>
    <w:rsid w:val="00480927"/>
    <w:rsid w:val="00485AC7"/>
    <w:rsid w:val="004945E4"/>
    <w:rsid w:val="004B66D1"/>
    <w:rsid w:val="004D5F3D"/>
    <w:rsid w:val="005001B4"/>
    <w:rsid w:val="00501288"/>
    <w:rsid w:val="0051058D"/>
    <w:rsid w:val="00524321"/>
    <w:rsid w:val="00553989"/>
    <w:rsid w:val="00557163"/>
    <w:rsid w:val="00566A70"/>
    <w:rsid w:val="00567A29"/>
    <w:rsid w:val="00582D71"/>
    <w:rsid w:val="005C0B25"/>
    <w:rsid w:val="005D1AA9"/>
    <w:rsid w:val="005D2299"/>
    <w:rsid w:val="005D4960"/>
    <w:rsid w:val="006141C2"/>
    <w:rsid w:val="00633983"/>
    <w:rsid w:val="00635DA7"/>
    <w:rsid w:val="006452B1"/>
    <w:rsid w:val="00645591"/>
    <w:rsid w:val="00651124"/>
    <w:rsid w:val="0066160C"/>
    <w:rsid w:val="00670DB7"/>
    <w:rsid w:val="00686961"/>
    <w:rsid w:val="006B45EA"/>
    <w:rsid w:val="006D2170"/>
    <w:rsid w:val="006D623D"/>
    <w:rsid w:val="006E412B"/>
    <w:rsid w:val="0070310A"/>
    <w:rsid w:val="00704326"/>
    <w:rsid w:val="00716A9C"/>
    <w:rsid w:val="00717AE5"/>
    <w:rsid w:val="00751E78"/>
    <w:rsid w:val="007531E0"/>
    <w:rsid w:val="00761404"/>
    <w:rsid w:val="00772520"/>
    <w:rsid w:val="00780033"/>
    <w:rsid w:val="00786187"/>
    <w:rsid w:val="00795BF5"/>
    <w:rsid w:val="007B4C6A"/>
    <w:rsid w:val="007C5FF4"/>
    <w:rsid w:val="007D7660"/>
    <w:rsid w:val="007F6FA9"/>
    <w:rsid w:val="00800A7B"/>
    <w:rsid w:val="00825079"/>
    <w:rsid w:val="0083547B"/>
    <w:rsid w:val="00840DFF"/>
    <w:rsid w:val="0086595C"/>
    <w:rsid w:val="00896C6F"/>
    <w:rsid w:val="008B13C8"/>
    <w:rsid w:val="008B221B"/>
    <w:rsid w:val="008E2977"/>
    <w:rsid w:val="008E728A"/>
    <w:rsid w:val="00903F33"/>
    <w:rsid w:val="0091449E"/>
    <w:rsid w:val="00914A1A"/>
    <w:rsid w:val="009228CE"/>
    <w:rsid w:val="00937E33"/>
    <w:rsid w:val="00967EC8"/>
    <w:rsid w:val="00972C84"/>
    <w:rsid w:val="00976A31"/>
    <w:rsid w:val="00983923"/>
    <w:rsid w:val="009A5F1B"/>
    <w:rsid w:val="009B0DA9"/>
    <w:rsid w:val="009C4927"/>
    <w:rsid w:val="00A05FE7"/>
    <w:rsid w:val="00A32984"/>
    <w:rsid w:val="00A35CCD"/>
    <w:rsid w:val="00A438CE"/>
    <w:rsid w:val="00A666DB"/>
    <w:rsid w:val="00A87A36"/>
    <w:rsid w:val="00AA3678"/>
    <w:rsid w:val="00AC42D3"/>
    <w:rsid w:val="00AF4065"/>
    <w:rsid w:val="00B170C6"/>
    <w:rsid w:val="00B67DB7"/>
    <w:rsid w:val="00B75FB9"/>
    <w:rsid w:val="00B767A8"/>
    <w:rsid w:val="00B81151"/>
    <w:rsid w:val="00B83BA9"/>
    <w:rsid w:val="00B84ADC"/>
    <w:rsid w:val="00B94DB4"/>
    <w:rsid w:val="00BB6855"/>
    <w:rsid w:val="00BD54C0"/>
    <w:rsid w:val="00BE5DDB"/>
    <w:rsid w:val="00BE6C60"/>
    <w:rsid w:val="00C00A75"/>
    <w:rsid w:val="00C26C7E"/>
    <w:rsid w:val="00C520DB"/>
    <w:rsid w:val="00C53B91"/>
    <w:rsid w:val="00C5457E"/>
    <w:rsid w:val="00C643FE"/>
    <w:rsid w:val="00C64F9F"/>
    <w:rsid w:val="00C80B5E"/>
    <w:rsid w:val="00CA3132"/>
    <w:rsid w:val="00CC784F"/>
    <w:rsid w:val="00CD6D3D"/>
    <w:rsid w:val="00CE173D"/>
    <w:rsid w:val="00CE5AB5"/>
    <w:rsid w:val="00D00B68"/>
    <w:rsid w:val="00D00F99"/>
    <w:rsid w:val="00D16EEF"/>
    <w:rsid w:val="00D34C23"/>
    <w:rsid w:val="00D419BC"/>
    <w:rsid w:val="00D67F3F"/>
    <w:rsid w:val="00D70256"/>
    <w:rsid w:val="00D81659"/>
    <w:rsid w:val="00D90A18"/>
    <w:rsid w:val="00DB103C"/>
    <w:rsid w:val="00DB6C1D"/>
    <w:rsid w:val="00DD64AA"/>
    <w:rsid w:val="00DE01B4"/>
    <w:rsid w:val="00DE33FF"/>
    <w:rsid w:val="00E3066F"/>
    <w:rsid w:val="00E342BB"/>
    <w:rsid w:val="00E62D4B"/>
    <w:rsid w:val="00E864F2"/>
    <w:rsid w:val="00E9385D"/>
    <w:rsid w:val="00EB035F"/>
    <w:rsid w:val="00EE7651"/>
    <w:rsid w:val="00F122C0"/>
    <w:rsid w:val="00F201D4"/>
    <w:rsid w:val="00F2470A"/>
    <w:rsid w:val="00F351C3"/>
    <w:rsid w:val="00F46474"/>
    <w:rsid w:val="00F60380"/>
    <w:rsid w:val="00F8386F"/>
    <w:rsid w:val="00F83E90"/>
    <w:rsid w:val="00F86D8A"/>
    <w:rsid w:val="00F90AFD"/>
    <w:rsid w:val="00FC2A3A"/>
    <w:rsid w:val="00FC695C"/>
    <w:rsid w:val="00FE109C"/>
    <w:rsid w:val="00FF3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DAE811"/>
  <w15:chartTrackingRefBased/>
  <w15:docId w15:val="{9E68F80F-9832-5248-975C-DBDFF2FE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ind w:firstLine="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ind w:firstLine="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ind w:firstLine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ind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ind w:firstLine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ind w:firstLine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ind w:firstLine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ind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pPr>
      <w:ind w:firstLine="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paragraph" w:customStyle="1" w:styleId="TableTitle">
    <w:name w:val="Table Title"/>
    <w:basedOn w:val="Normal"/>
    <w:next w:val="Normal"/>
    <w:uiPriority w:val="3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5"/>
    <w:qFormat/>
    <w:pPr>
      <w:ind w:left="1440" w:firstLine="0"/>
    </w:pPr>
  </w:style>
  <w:style w:type="character" w:customStyle="1" w:styleId="QuoteChar">
    <w:name w:val="Quote Char"/>
    <w:basedOn w:val="DefaultParagraphFont"/>
    <w:link w:val="Quote"/>
    <w:uiPriority w:val="5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itle">
    <w:name w:val="Title"/>
    <w:basedOn w:val="Normal"/>
    <w:next w:val="Normal"/>
    <w:link w:val="TitleChar"/>
    <w:uiPriority w:val="2"/>
    <w:qFormat/>
    <w:pPr>
      <w:ind w:firstLine="0"/>
      <w:jc w:val="center"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spacing w:val="-10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80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Emphasis">
    <w:name w:val="Emphasis"/>
    <w:basedOn w:val="DefaultParagraphFont"/>
    <w:uiPriority w:val="2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4"/>
    <w:qFormat/>
    <w:pPr>
      <w:spacing w:before="240"/>
    </w:pPr>
  </w:style>
  <w:style w:type="paragraph" w:customStyle="1" w:styleId="TableNote">
    <w:name w:val="Table Note"/>
    <w:basedOn w:val="Normal"/>
    <w:uiPriority w:val="4"/>
    <w:qFormat/>
    <w:pPr>
      <w:numPr>
        <w:numId w:val="11"/>
      </w:numPr>
    </w:pPr>
  </w:style>
  <w:style w:type="paragraph" w:customStyle="1" w:styleId="SectionTitle">
    <w:name w:val="Section Title"/>
    <w:basedOn w:val="Normal"/>
    <w:next w:val="Normal"/>
    <w:uiPriority w:val="3"/>
    <w:qFormat/>
    <w:pPr>
      <w:pageBreakBefore/>
      <w:ind w:firstLine="0"/>
      <w:jc w:val="center"/>
      <w:outlineLvl w:val="0"/>
    </w:p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amarimoore/Library/Containers/com.microsoft.Word/Data/Library/Application%20Support/Microsoft/Office/16.0/DTS/en-US%7bDE5F15BF-BFE0-5D46-8C46-262F00BC61A8%7d/%7b34E47D3C-60B3-6743-AB98-7ADCD24F89C4%7dtf10002092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7C107BD62410149AB2DB420789336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95392-5464-4645-B416-BBDFDB711D63}"/>
      </w:docPartPr>
      <w:docPartBody>
        <w:p w:rsidR="00000000" w:rsidRDefault="00A34BED">
          <w:pPr>
            <w:pStyle w:val="87C107BD62410149AB2DB420789336FD"/>
          </w:pPr>
          <w:r>
            <w:t>Row Heading</w:t>
          </w:r>
        </w:p>
      </w:docPartBody>
    </w:docPart>
    <w:docPart>
      <w:docPartPr>
        <w:name w:val="D1DDDFC94AD3894395D4AC0B48126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574F7-4D54-0244-B25F-A9B46E5581BE}"/>
      </w:docPartPr>
      <w:docPartBody>
        <w:p w:rsidR="00000000" w:rsidRDefault="00A34BED">
          <w:pPr>
            <w:pStyle w:val="D1DDDFC94AD3894395D4AC0B48126E63"/>
          </w:pPr>
          <w:r>
            <w:t>Row Heading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BED"/>
    <w:rsid w:val="00A34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696FB47ED1CD24DBE1F5E9F258A7233">
    <w:name w:val="4696FB47ED1CD24DBE1F5E9F258A7233"/>
  </w:style>
  <w:style w:type="paragraph" w:customStyle="1" w:styleId="4EF6AD97CE93D34E940259F16A8FF45B">
    <w:name w:val="4EF6AD97CE93D34E940259F16A8FF45B"/>
  </w:style>
  <w:style w:type="paragraph" w:customStyle="1" w:styleId="A539A7A109FE664DA4DA69A5083AF179">
    <w:name w:val="A539A7A109FE664DA4DA69A5083AF179"/>
  </w:style>
  <w:style w:type="paragraph" w:customStyle="1" w:styleId="EE2B2648F6D1324CA44F86E4F6D2A92C">
    <w:name w:val="EE2B2648F6D1324CA44F86E4F6D2A92C"/>
  </w:style>
  <w:style w:type="paragraph" w:customStyle="1" w:styleId="0B662142B153A34CB0859021EE1B4BB8">
    <w:name w:val="0B662142B153A34CB0859021EE1B4BB8"/>
  </w:style>
  <w:style w:type="paragraph" w:customStyle="1" w:styleId="A902C46D18C7634F821A0D477E1252FD">
    <w:name w:val="A902C46D18C7634F821A0D477E1252FD"/>
  </w:style>
  <w:style w:type="character" w:styleId="Emphasis">
    <w:name w:val="Emphasis"/>
    <w:basedOn w:val="DefaultParagraphFont"/>
    <w:uiPriority w:val="2"/>
    <w:qFormat/>
    <w:rPr>
      <w:i/>
      <w:iCs/>
    </w:rPr>
  </w:style>
  <w:style w:type="paragraph" w:customStyle="1" w:styleId="CC3DA546D1AF9D4BB8665F0BEB87313E">
    <w:name w:val="CC3DA546D1AF9D4BB8665F0BEB87313E"/>
  </w:style>
  <w:style w:type="paragraph" w:customStyle="1" w:styleId="079979B9DA534343963BE7F52F9C2A2F">
    <w:name w:val="079979B9DA534343963BE7F52F9C2A2F"/>
  </w:style>
  <w:style w:type="paragraph" w:customStyle="1" w:styleId="5E4EFE23D9B25B42AB56491A0D121357">
    <w:name w:val="5E4EFE23D9B25B42AB56491A0D121357"/>
  </w:style>
  <w:style w:type="paragraph" w:customStyle="1" w:styleId="A997459DBDBC9D4CADE4B6C967753872">
    <w:name w:val="A997459DBDBC9D4CADE4B6C967753872"/>
  </w:style>
  <w:style w:type="paragraph" w:customStyle="1" w:styleId="D84BCFF84C8E484584FCA7773B103564">
    <w:name w:val="D84BCFF84C8E484584FCA7773B103564"/>
  </w:style>
  <w:style w:type="paragraph" w:customStyle="1" w:styleId="15AFF86BECBE6C4D9E64DEAF2A4F5EC7">
    <w:name w:val="15AFF86BECBE6C4D9E64DEAF2A4F5EC7"/>
  </w:style>
  <w:style w:type="paragraph" w:customStyle="1" w:styleId="87C107BD62410149AB2DB420789336FD">
    <w:name w:val="87C107BD62410149AB2DB420789336FD"/>
  </w:style>
  <w:style w:type="paragraph" w:customStyle="1" w:styleId="D1DDDFC94AD3894395D4AC0B48126E63">
    <w:name w:val="D1DDDFC94AD3894395D4AC0B48126E63"/>
  </w:style>
  <w:style w:type="paragraph" w:customStyle="1" w:styleId="CC4F135FA6336F46B5687645FCDDE038">
    <w:name w:val="CC4F135FA6336F46B5687645FCDDE038"/>
  </w:style>
  <w:style w:type="paragraph" w:customStyle="1" w:styleId="D5BC86588725814D8662AAE78B5DE1B6">
    <w:name w:val="D5BC86588725814D8662AAE78B5DE1B6"/>
  </w:style>
  <w:style w:type="paragraph" w:customStyle="1" w:styleId="AE83FB577E521D4F976D07D45C4BA346">
    <w:name w:val="AE83FB577E521D4F976D07D45C4BA346"/>
  </w:style>
  <w:style w:type="paragraph" w:customStyle="1" w:styleId="0A41EB1A2D76EB43994F3F80C7DB5C82">
    <w:name w:val="0A41EB1A2D76EB43994F3F80C7DB5C82"/>
  </w:style>
  <w:style w:type="paragraph" w:customStyle="1" w:styleId="0F6EDEB15B0F2D4896135FF6D473BB0A">
    <w:name w:val="0F6EDEB15B0F2D4896135FF6D473BB0A"/>
  </w:style>
  <w:style w:type="paragraph" w:customStyle="1" w:styleId="3E07F027192DE8439489BAB27ACBB084">
    <w:name w:val="3E07F027192DE8439489BAB27ACBB084"/>
  </w:style>
  <w:style w:type="paragraph" w:customStyle="1" w:styleId="3C4E909B8B74A8498F311DE7FB7A6A56">
    <w:name w:val="3C4E909B8B74A8498F311DE7FB7A6A56"/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customStyle="1" w:styleId="BC7B9E8FECC4CD40A4215BBDF6E65791">
    <w:name w:val="BC7B9E8FECC4CD40A4215BBDF6E657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Moore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597082-B349-43B0-B21E-87F724ED6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MLA Style Paper.dotx</Template>
  <TotalTime>145</TotalTime>
  <Pages>6</Pages>
  <Words>1466</Words>
  <Characters>8361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Moore-Johnson, Amari Jayde</cp:lastModifiedBy>
  <cp:revision>186</cp:revision>
  <dcterms:created xsi:type="dcterms:W3CDTF">2021-10-14T20:45:00Z</dcterms:created>
  <dcterms:modified xsi:type="dcterms:W3CDTF">2021-10-19T20:38:00Z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TC039848419991</vt:lpwstr>
  </property>
  <property fmtid="{D5CDD505-2E9C-101B-9397-08002B2CF9AE}" pid="3" name="AssetID">
    <vt:lpwstr>TF10002068</vt:lpwstr>
  </property>
</Properties>
</file>