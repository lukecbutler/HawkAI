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8D25" w14:textId="54F3BA6F" w:rsidR="00E614DD" w:rsidRDefault="00886287">
      <w:pPr>
        <w:pStyle w:val="NoSpacing"/>
      </w:pPr>
      <w:r>
        <w:t>SOC 105-001</w:t>
      </w:r>
    </w:p>
    <w:p w14:paraId="16C38259" w14:textId="0EEA4A50" w:rsidR="00E614DD" w:rsidRDefault="00886287">
      <w:pPr>
        <w:pStyle w:val="NoSpacing"/>
      </w:pPr>
      <w:r>
        <w:t>30 November 2021</w:t>
      </w:r>
    </w:p>
    <w:p w14:paraId="656C53D7" w14:textId="6015B8CD" w:rsidR="00E614DD" w:rsidRDefault="00886287">
      <w:pPr>
        <w:pStyle w:val="Title"/>
      </w:pPr>
      <w:r>
        <w:t>Second Reflection Essay</w:t>
      </w:r>
    </w:p>
    <w:p w14:paraId="19E991BE" w14:textId="5F994629" w:rsidR="00E614DD" w:rsidRDefault="00886287" w:rsidP="00E07636">
      <w:pPr>
        <w:pStyle w:val="TableSource"/>
        <w:ind w:left="0" w:firstLine="0"/>
        <w:rPr>
          <w:noProof/>
          <w:lang w:eastAsia="en-US"/>
        </w:rPr>
      </w:pPr>
      <w:r>
        <w:rPr>
          <w:noProof/>
          <w:lang w:eastAsia="en-US"/>
        </w:rPr>
        <w:tab/>
      </w:r>
      <w:r w:rsidR="00C13F68">
        <w:rPr>
          <w:noProof/>
          <w:lang w:eastAsia="en-US"/>
        </w:rPr>
        <w:t>After</w:t>
      </w:r>
      <w:r w:rsidR="0092676B">
        <w:rPr>
          <w:noProof/>
          <w:lang w:eastAsia="en-US"/>
        </w:rPr>
        <w:t xml:space="preserve"> reading</w:t>
      </w:r>
      <w:r w:rsidR="00FD53BB">
        <w:rPr>
          <w:noProof/>
          <w:lang w:eastAsia="en-US"/>
        </w:rPr>
        <w:t xml:space="preserve"> 21 Lessons for the 21</w:t>
      </w:r>
      <w:r w:rsidR="00FD53BB" w:rsidRPr="00FD53BB">
        <w:rPr>
          <w:noProof/>
          <w:vertAlign w:val="superscript"/>
          <w:lang w:eastAsia="en-US"/>
        </w:rPr>
        <w:t>st</w:t>
      </w:r>
      <w:r w:rsidR="00FD53BB">
        <w:rPr>
          <w:noProof/>
          <w:lang w:eastAsia="en-US"/>
        </w:rPr>
        <w:t xml:space="preserve"> Century by Yuval Noah Harari, </w:t>
      </w:r>
      <w:r w:rsidR="00FF6384">
        <w:rPr>
          <w:noProof/>
          <w:lang w:eastAsia="en-US"/>
        </w:rPr>
        <w:t xml:space="preserve">I have </w:t>
      </w:r>
      <w:r w:rsidR="002F3AE7">
        <w:rPr>
          <w:noProof/>
          <w:lang w:eastAsia="en-US"/>
        </w:rPr>
        <w:t xml:space="preserve">found that he not only relates to some </w:t>
      </w:r>
      <w:r w:rsidR="00EB5AD5">
        <w:rPr>
          <w:noProof/>
          <w:lang w:eastAsia="en-US"/>
        </w:rPr>
        <w:t xml:space="preserve">of the things that we have talked about in this class but he also seems to </w:t>
      </w:r>
      <w:r w:rsidR="00CF3BD8">
        <w:rPr>
          <w:noProof/>
          <w:lang w:eastAsia="en-US"/>
        </w:rPr>
        <w:t xml:space="preserve">disagree as well. </w:t>
      </w:r>
      <w:r w:rsidR="00C20BDD">
        <w:rPr>
          <w:noProof/>
          <w:lang w:eastAsia="en-US"/>
        </w:rPr>
        <w:t xml:space="preserve">I believe that he would agree with Mead’s way of finding ones true self but </w:t>
      </w:r>
      <w:r w:rsidR="00857643">
        <w:rPr>
          <w:noProof/>
          <w:lang w:eastAsia="en-US"/>
        </w:rPr>
        <w:t xml:space="preserve">would </w:t>
      </w:r>
      <w:r w:rsidR="00C20BDD">
        <w:rPr>
          <w:noProof/>
          <w:lang w:eastAsia="en-US"/>
        </w:rPr>
        <w:t xml:space="preserve">disagree with </w:t>
      </w:r>
      <w:r w:rsidR="00857643">
        <w:rPr>
          <w:noProof/>
          <w:lang w:eastAsia="en-US"/>
        </w:rPr>
        <w:t xml:space="preserve">Durkheim’s </w:t>
      </w:r>
      <w:r w:rsidR="00705022">
        <w:rPr>
          <w:noProof/>
          <w:lang w:eastAsia="en-US"/>
        </w:rPr>
        <w:t>view on reli</w:t>
      </w:r>
      <w:r w:rsidR="00B47415">
        <w:rPr>
          <w:noProof/>
          <w:lang w:eastAsia="en-US"/>
        </w:rPr>
        <w:t xml:space="preserve">gion. Well he would not fully disagree but I do not think that they wold see eye to eye </w:t>
      </w:r>
      <w:r w:rsidR="00085916">
        <w:rPr>
          <w:noProof/>
          <w:lang w:eastAsia="en-US"/>
        </w:rPr>
        <w:t>on  a few things regarding religion.</w:t>
      </w:r>
    </w:p>
    <w:p w14:paraId="1625779A" w14:textId="5C82A1C2" w:rsidR="00085916" w:rsidRDefault="00125DE3" w:rsidP="00085916">
      <w:pPr>
        <w:rPr>
          <w:lang w:eastAsia="en-US"/>
        </w:rPr>
      </w:pPr>
      <w:r>
        <w:rPr>
          <w:lang w:eastAsia="en-US"/>
        </w:rPr>
        <w:t xml:space="preserve">In Harari’s </w:t>
      </w:r>
      <w:r w:rsidR="000426A9">
        <w:rPr>
          <w:lang w:eastAsia="en-US"/>
        </w:rPr>
        <w:t xml:space="preserve">book he made a chapter that is title religion. In this chapter he talks about religion and </w:t>
      </w:r>
      <w:r w:rsidR="0074386A">
        <w:rPr>
          <w:lang w:eastAsia="en-US"/>
        </w:rPr>
        <w:t>h</w:t>
      </w:r>
      <w:r w:rsidR="000426A9">
        <w:rPr>
          <w:lang w:eastAsia="en-US"/>
        </w:rPr>
        <w:t>ow it</w:t>
      </w:r>
      <w:r w:rsidR="0074386A">
        <w:rPr>
          <w:lang w:eastAsia="en-US"/>
        </w:rPr>
        <w:t xml:space="preserve"> </w:t>
      </w:r>
      <w:r w:rsidR="00C33DA7">
        <w:rPr>
          <w:lang w:eastAsia="en-US"/>
        </w:rPr>
        <w:t>contributes</w:t>
      </w:r>
      <w:r w:rsidR="000426A9">
        <w:rPr>
          <w:lang w:eastAsia="en-US"/>
        </w:rPr>
        <w:t xml:space="preserve"> </w:t>
      </w:r>
      <w:r w:rsidR="0074386A">
        <w:rPr>
          <w:lang w:eastAsia="en-US"/>
        </w:rPr>
        <w:t>to our society</w:t>
      </w:r>
      <w:r w:rsidR="00C33DA7">
        <w:rPr>
          <w:lang w:eastAsia="en-US"/>
        </w:rPr>
        <w:t xml:space="preserve">. He believes that religion does </w:t>
      </w:r>
      <w:r w:rsidR="00EA37D2">
        <w:rPr>
          <w:lang w:eastAsia="en-US"/>
        </w:rPr>
        <w:t>serve</w:t>
      </w:r>
      <w:r w:rsidR="00C33DA7">
        <w:rPr>
          <w:lang w:eastAsia="en-US"/>
        </w:rPr>
        <w:t xml:space="preserve"> as a foundation </w:t>
      </w:r>
      <w:r w:rsidR="00EA37D2">
        <w:rPr>
          <w:lang w:eastAsia="en-US"/>
        </w:rPr>
        <w:t>for the society we live in today, which is very similar to Durkheim’s view on i</w:t>
      </w:r>
      <w:r w:rsidR="00B564D0">
        <w:rPr>
          <w:lang w:eastAsia="en-US"/>
        </w:rPr>
        <w:t xml:space="preserve">t. </w:t>
      </w:r>
      <w:r w:rsidR="00614606">
        <w:rPr>
          <w:lang w:eastAsia="en-US"/>
        </w:rPr>
        <w:t>However,</w:t>
      </w:r>
      <w:r w:rsidR="00B564D0">
        <w:rPr>
          <w:lang w:eastAsia="en-US"/>
        </w:rPr>
        <w:t xml:space="preserve"> he does in fact believe that religion could be a negative thing as wel</w:t>
      </w:r>
      <w:r w:rsidR="00614606">
        <w:rPr>
          <w:lang w:eastAsia="en-US"/>
        </w:rPr>
        <w:t xml:space="preserve">l. In this chapter he </w:t>
      </w:r>
      <w:r w:rsidR="00F17F62">
        <w:rPr>
          <w:lang w:eastAsia="en-US"/>
        </w:rPr>
        <w:t xml:space="preserve">asked this question </w:t>
      </w:r>
      <w:r w:rsidR="00614606">
        <w:rPr>
          <w:lang w:eastAsia="en-US"/>
        </w:rPr>
        <w:t>“</w:t>
      </w:r>
      <w:r w:rsidR="00F942F7">
        <w:rPr>
          <w:lang w:eastAsia="en-US"/>
        </w:rPr>
        <w:t>So how relevant are religions such as Christian</w:t>
      </w:r>
      <w:r w:rsidR="00485A3C">
        <w:rPr>
          <w:lang w:eastAsia="en-US"/>
        </w:rPr>
        <w:t xml:space="preserve">ity, Islam, and Hinduism? Can they help </w:t>
      </w:r>
      <w:r w:rsidR="003A6410">
        <w:rPr>
          <w:lang w:eastAsia="en-US"/>
        </w:rPr>
        <w:t xml:space="preserve">us solve the major problems we face?” </w:t>
      </w:r>
      <w:r w:rsidR="00B7148F">
        <w:rPr>
          <w:lang w:eastAsia="en-US"/>
        </w:rPr>
        <w:t>(</w:t>
      </w:r>
      <w:r w:rsidR="001643F0" w:rsidRPr="001643F0">
        <w:rPr>
          <w:lang w:eastAsia="en-US"/>
        </w:rPr>
        <w:t>Yuval Noah Harari</w:t>
      </w:r>
      <w:r w:rsidR="00B7148F">
        <w:rPr>
          <w:lang w:eastAsia="en-US"/>
        </w:rPr>
        <w:t xml:space="preserve">) </w:t>
      </w:r>
      <w:r w:rsidR="00CF3664">
        <w:rPr>
          <w:lang w:eastAsia="en-US"/>
        </w:rPr>
        <w:t>T</w:t>
      </w:r>
      <w:r w:rsidR="001804DB">
        <w:rPr>
          <w:lang w:eastAsia="en-US"/>
        </w:rPr>
        <w:t xml:space="preserve">o follow up his question he then made a list </w:t>
      </w:r>
      <w:r w:rsidR="009C0789">
        <w:rPr>
          <w:lang w:eastAsia="en-US"/>
        </w:rPr>
        <w:t>of three problems that are relevant to the 21</w:t>
      </w:r>
      <w:r w:rsidR="009C0789" w:rsidRPr="009C0789">
        <w:rPr>
          <w:vertAlign w:val="superscript"/>
          <w:lang w:eastAsia="en-US"/>
        </w:rPr>
        <w:t>st</w:t>
      </w:r>
      <w:r w:rsidR="009C0789">
        <w:rPr>
          <w:lang w:eastAsia="en-US"/>
        </w:rPr>
        <w:t xml:space="preserve"> century. These three problems included </w:t>
      </w:r>
      <w:r w:rsidR="00961D45">
        <w:rPr>
          <w:lang w:eastAsia="en-US"/>
        </w:rPr>
        <w:t xml:space="preserve">technical problems, </w:t>
      </w:r>
      <w:r w:rsidR="00B7148F">
        <w:rPr>
          <w:lang w:eastAsia="en-US"/>
        </w:rPr>
        <w:t>policy problems, and Identity problems.</w:t>
      </w:r>
      <w:r w:rsidR="001805E4">
        <w:rPr>
          <w:lang w:eastAsia="en-US"/>
        </w:rPr>
        <w:t xml:space="preserve"> For each of these problems he gave an example to give more base to his argume</w:t>
      </w:r>
      <w:r w:rsidR="007A4449">
        <w:rPr>
          <w:lang w:eastAsia="en-US"/>
        </w:rPr>
        <w:t xml:space="preserve">nt against religion. </w:t>
      </w:r>
      <w:r w:rsidR="004B7B71">
        <w:rPr>
          <w:lang w:eastAsia="en-US"/>
        </w:rPr>
        <w:t xml:space="preserve">The example for a technical problem was </w:t>
      </w:r>
      <w:r w:rsidR="00E62745">
        <w:rPr>
          <w:lang w:eastAsia="en-US"/>
        </w:rPr>
        <w:t xml:space="preserve">a </w:t>
      </w:r>
      <w:r w:rsidR="00687611">
        <w:rPr>
          <w:lang w:eastAsia="en-US"/>
        </w:rPr>
        <w:t>farmer’s</w:t>
      </w:r>
      <w:r w:rsidR="00E62745">
        <w:rPr>
          <w:lang w:eastAsia="en-US"/>
        </w:rPr>
        <w:t xml:space="preserve"> solution </w:t>
      </w:r>
      <w:r w:rsidR="00650270">
        <w:rPr>
          <w:lang w:eastAsia="en-US"/>
        </w:rPr>
        <w:t>to severe droughts</w:t>
      </w:r>
      <w:r w:rsidR="00095EC7">
        <w:rPr>
          <w:lang w:eastAsia="en-US"/>
        </w:rPr>
        <w:t xml:space="preserve"> that are caused by global warming, </w:t>
      </w:r>
      <w:r w:rsidR="009A50ED">
        <w:rPr>
          <w:lang w:eastAsia="en-US"/>
        </w:rPr>
        <w:t xml:space="preserve">then for policy </w:t>
      </w:r>
      <w:r w:rsidR="006247EE">
        <w:rPr>
          <w:lang w:eastAsia="en-US"/>
        </w:rPr>
        <w:t xml:space="preserve">it was what measures should the government come up with to prevent </w:t>
      </w:r>
      <w:r w:rsidR="00687611">
        <w:rPr>
          <w:lang w:eastAsia="en-US"/>
        </w:rPr>
        <w:t xml:space="preserve">global warming. Lastly, for identity </w:t>
      </w:r>
      <w:r w:rsidR="00FF7FEC">
        <w:rPr>
          <w:lang w:eastAsia="en-US"/>
        </w:rPr>
        <w:t>problems he gave an example that basically</w:t>
      </w:r>
      <w:r w:rsidR="00E666BF">
        <w:rPr>
          <w:lang w:eastAsia="en-US"/>
        </w:rPr>
        <w:t xml:space="preserve"> asks if you should even care about what the farmers problems are </w:t>
      </w:r>
      <w:r w:rsidR="000D77FF">
        <w:rPr>
          <w:lang w:eastAsia="en-US"/>
        </w:rPr>
        <w:t xml:space="preserve">or if you should only care about your </w:t>
      </w:r>
      <w:r w:rsidR="000D77FF">
        <w:rPr>
          <w:lang w:eastAsia="en-US"/>
        </w:rPr>
        <w:lastRenderedPageBreak/>
        <w:t xml:space="preserve">people. Out of these three problems </w:t>
      </w:r>
      <w:r w:rsidR="00A1616F">
        <w:rPr>
          <w:lang w:eastAsia="en-US"/>
        </w:rPr>
        <w:t xml:space="preserve">Harari </w:t>
      </w:r>
      <w:r w:rsidR="00F62323">
        <w:rPr>
          <w:lang w:eastAsia="en-US"/>
        </w:rPr>
        <w:t xml:space="preserve">believes that religion </w:t>
      </w:r>
      <w:r w:rsidR="008506BD">
        <w:rPr>
          <w:lang w:eastAsia="en-US"/>
        </w:rPr>
        <w:t>only plays a part in identity problems</w:t>
      </w:r>
      <w:r w:rsidR="00922678">
        <w:rPr>
          <w:lang w:eastAsia="en-US"/>
        </w:rPr>
        <w:t xml:space="preserve"> and does not really help in the others. In </w:t>
      </w:r>
      <w:r w:rsidR="00011ABD">
        <w:rPr>
          <w:lang w:eastAsia="en-US"/>
        </w:rPr>
        <w:t>fact,</w:t>
      </w:r>
      <w:r w:rsidR="00922678">
        <w:rPr>
          <w:lang w:eastAsia="en-US"/>
        </w:rPr>
        <w:t xml:space="preserve"> he believes that religion </w:t>
      </w:r>
      <w:r w:rsidR="008B05CC">
        <w:rPr>
          <w:lang w:eastAsia="en-US"/>
        </w:rPr>
        <w:t xml:space="preserve">contributes to the problem </w:t>
      </w:r>
      <w:r w:rsidR="00920ED2">
        <w:rPr>
          <w:lang w:eastAsia="en-US"/>
        </w:rPr>
        <w:t xml:space="preserve">instead of solving it at all. </w:t>
      </w:r>
      <w:r w:rsidR="006046B9">
        <w:rPr>
          <w:lang w:eastAsia="en-US"/>
        </w:rPr>
        <w:t xml:space="preserve">He says that </w:t>
      </w:r>
      <w:r w:rsidR="00C10D30">
        <w:rPr>
          <w:lang w:eastAsia="en-US"/>
        </w:rPr>
        <w:t xml:space="preserve">traditional </w:t>
      </w:r>
      <w:r w:rsidR="006046B9">
        <w:rPr>
          <w:lang w:eastAsia="en-US"/>
        </w:rPr>
        <w:t>religion</w:t>
      </w:r>
      <w:r w:rsidR="00C10D30">
        <w:rPr>
          <w:lang w:eastAsia="en-US"/>
        </w:rPr>
        <w:t xml:space="preserve">s have lost their </w:t>
      </w:r>
      <w:r w:rsidR="0059505A">
        <w:rPr>
          <w:lang w:eastAsia="en-US"/>
        </w:rPr>
        <w:t xml:space="preserve">vantage </w:t>
      </w:r>
      <w:r w:rsidR="00FD6788">
        <w:rPr>
          <w:lang w:eastAsia="en-US"/>
        </w:rPr>
        <w:t xml:space="preserve">to science because unlike </w:t>
      </w:r>
      <w:r w:rsidR="004612E7">
        <w:rPr>
          <w:lang w:eastAsia="en-US"/>
        </w:rPr>
        <w:t xml:space="preserve">religion scientist can learn from their mistakes. Them learning from their mistakes </w:t>
      </w:r>
      <w:r w:rsidR="00C16FDA">
        <w:rPr>
          <w:lang w:eastAsia="en-US"/>
        </w:rPr>
        <w:t xml:space="preserve">gives them the ability to gradually learn to do things like grow better crops and develop cures and better medicines. </w:t>
      </w:r>
      <w:r w:rsidR="00650D90">
        <w:rPr>
          <w:lang w:eastAsia="en-US"/>
        </w:rPr>
        <w:t xml:space="preserve">Because of </w:t>
      </w:r>
      <w:r w:rsidR="00A10ACE">
        <w:rPr>
          <w:lang w:eastAsia="en-US"/>
        </w:rPr>
        <w:t>this traditional religions</w:t>
      </w:r>
      <w:r w:rsidR="00972F2F">
        <w:rPr>
          <w:lang w:eastAsia="en-US"/>
        </w:rPr>
        <w:t xml:space="preserve"> are starting </w:t>
      </w:r>
      <w:r w:rsidR="00A10ACE">
        <w:rPr>
          <w:lang w:eastAsia="en-US"/>
        </w:rPr>
        <w:t xml:space="preserve">to lose </w:t>
      </w:r>
      <w:r w:rsidR="009C360E">
        <w:rPr>
          <w:lang w:eastAsia="en-US"/>
        </w:rPr>
        <w:t xml:space="preserve">authority in these technical fields </w:t>
      </w:r>
      <w:r w:rsidR="005C3D37">
        <w:rPr>
          <w:lang w:eastAsia="en-US"/>
        </w:rPr>
        <w:t xml:space="preserve">as they lean more toward scientific approaches. </w:t>
      </w:r>
    </w:p>
    <w:p w14:paraId="3EA7E118" w14:textId="1019D5A0" w:rsidR="00C67778" w:rsidRDefault="001500F3" w:rsidP="00085916">
      <w:pPr>
        <w:rPr>
          <w:lang w:eastAsia="en-US"/>
        </w:rPr>
      </w:pPr>
      <w:r>
        <w:rPr>
          <w:lang w:eastAsia="en-US"/>
        </w:rPr>
        <w:t xml:space="preserve">Religion towards the economy </w:t>
      </w:r>
      <w:r w:rsidR="001C5B6E">
        <w:rPr>
          <w:lang w:eastAsia="en-US"/>
        </w:rPr>
        <w:t xml:space="preserve">also does not seem to do much according to Harari. </w:t>
      </w:r>
      <w:r w:rsidR="00BE5E1F">
        <w:rPr>
          <w:lang w:eastAsia="en-US"/>
        </w:rPr>
        <w:t xml:space="preserve">He says that religion would not give us the answers that we need to </w:t>
      </w:r>
      <w:r w:rsidR="000024F4">
        <w:rPr>
          <w:lang w:eastAsia="en-US"/>
        </w:rPr>
        <w:t>be able to solve any economic problems that we are faced with. This is because people</w:t>
      </w:r>
      <w:r w:rsidR="00CE769D">
        <w:rPr>
          <w:lang w:eastAsia="en-US"/>
        </w:rPr>
        <w:t xml:space="preserve"> back then have no idea how to tackle modern day problems that we are faced with now because they never had the chance to experience them. </w:t>
      </w:r>
      <w:r w:rsidR="00DB2A67">
        <w:rPr>
          <w:lang w:eastAsia="en-US"/>
        </w:rPr>
        <w:t xml:space="preserve">Without that experience how can the Bible or Quran provide answers </w:t>
      </w:r>
      <w:r w:rsidR="007F1BCE">
        <w:rPr>
          <w:lang w:eastAsia="en-US"/>
        </w:rPr>
        <w:t xml:space="preserve">that are needed. </w:t>
      </w:r>
      <w:r w:rsidR="00900A40">
        <w:rPr>
          <w:lang w:eastAsia="en-US"/>
        </w:rPr>
        <w:t xml:space="preserve">Instead of these </w:t>
      </w:r>
      <w:r w:rsidR="00DB46DF">
        <w:rPr>
          <w:lang w:eastAsia="en-US"/>
        </w:rPr>
        <w:t xml:space="preserve">books being a source of true knowledge Harari believes that are nothing more than a source of authority. </w:t>
      </w:r>
      <w:r w:rsidR="00685018">
        <w:rPr>
          <w:lang w:eastAsia="en-US"/>
        </w:rPr>
        <w:t xml:space="preserve">He thinks instead of relying on religion that </w:t>
      </w:r>
      <w:r w:rsidR="00FA7BB2">
        <w:rPr>
          <w:lang w:eastAsia="en-US"/>
        </w:rPr>
        <w:t xml:space="preserve">we should rely on Karl Marx, Milton </w:t>
      </w:r>
      <w:proofErr w:type="spellStart"/>
      <w:r w:rsidR="00FA7BB2">
        <w:rPr>
          <w:lang w:eastAsia="en-US"/>
        </w:rPr>
        <w:t>Friedmen</w:t>
      </w:r>
      <w:proofErr w:type="spellEnd"/>
      <w:r w:rsidR="00FA7BB2">
        <w:rPr>
          <w:lang w:eastAsia="en-US"/>
        </w:rPr>
        <w:t>, Friedri</w:t>
      </w:r>
      <w:r w:rsidR="00453EF3">
        <w:rPr>
          <w:lang w:eastAsia="en-US"/>
        </w:rPr>
        <w:t>ch Hayek, and modern science of economics (</w:t>
      </w:r>
      <w:r w:rsidR="001643F0" w:rsidRPr="001643F0">
        <w:rPr>
          <w:lang w:eastAsia="en-US"/>
        </w:rPr>
        <w:t>Yuval Noah Harari</w:t>
      </w:r>
      <w:r w:rsidR="00453EF3">
        <w:rPr>
          <w:lang w:eastAsia="en-US"/>
        </w:rPr>
        <w:t>) to get the solutions that are needed</w:t>
      </w:r>
      <w:r w:rsidR="0004244C">
        <w:rPr>
          <w:lang w:eastAsia="en-US"/>
        </w:rPr>
        <w:t xml:space="preserve">. </w:t>
      </w:r>
      <w:r w:rsidR="00E969BF">
        <w:rPr>
          <w:lang w:eastAsia="en-US"/>
        </w:rPr>
        <w:t xml:space="preserve">Also, </w:t>
      </w:r>
      <w:r w:rsidR="004E1EA8">
        <w:rPr>
          <w:lang w:eastAsia="en-US"/>
        </w:rPr>
        <w:t>he speaks on how religion separate</w:t>
      </w:r>
      <w:r w:rsidR="000317E4">
        <w:rPr>
          <w:lang w:eastAsia="en-US"/>
        </w:rPr>
        <w:t xml:space="preserve">s people. </w:t>
      </w:r>
      <w:r w:rsidR="00D93DE5">
        <w:rPr>
          <w:lang w:eastAsia="en-US"/>
        </w:rPr>
        <w:t xml:space="preserve">It does this by giving people a firm structure of what they should do in life. </w:t>
      </w:r>
      <w:r w:rsidR="00FC54AC">
        <w:rPr>
          <w:lang w:eastAsia="en-US"/>
        </w:rPr>
        <w:t xml:space="preserve">This may cause a very religious person to view something differently than another religious person. </w:t>
      </w:r>
      <w:r w:rsidR="000625DA">
        <w:rPr>
          <w:lang w:eastAsia="en-US"/>
        </w:rPr>
        <w:t xml:space="preserve">Because of this religion </w:t>
      </w:r>
      <w:r w:rsidR="00B40AFC">
        <w:rPr>
          <w:lang w:eastAsia="en-US"/>
        </w:rPr>
        <w:t xml:space="preserve">does not really have too much to add to policy debates and economics. </w:t>
      </w:r>
      <w:r w:rsidR="00C67778">
        <w:rPr>
          <w:lang w:eastAsia="en-US"/>
        </w:rPr>
        <w:t>Instead,</w:t>
      </w:r>
      <w:r w:rsidR="00B40AFC">
        <w:rPr>
          <w:lang w:eastAsia="en-US"/>
        </w:rPr>
        <w:t xml:space="preserve"> it causes more argument and disagreement between people because they are more </w:t>
      </w:r>
      <w:r w:rsidR="00BD5A7B">
        <w:rPr>
          <w:lang w:eastAsia="en-US"/>
        </w:rPr>
        <w:t xml:space="preserve">bias towards one side of an argument because of their </w:t>
      </w:r>
      <w:r w:rsidR="00C67778">
        <w:rPr>
          <w:lang w:eastAsia="en-US"/>
        </w:rPr>
        <w:t>viewpoints.</w:t>
      </w:r>
    </w:p>
    <w:p w14:paraId="1AAE050F" w14:textId="2E719862" w:rsidR="001500F3" w:rsidRDefault="00C67778" w:rsidP="00085916">
      <w:pPr>
        <w:rPr>
          <w:lang w:eastAsia="en-US"/>
        </w:rPr>
      </w:pPr>
      <w:r>
        <w:rPr>
          <w:lang w:eastAsia="en-US"/>
        </w:rPr>
        <w:t xml:space="preserve">Now, I do believe that </w:t>
      </w:r>
      <w:r w:rsidR="0021102E">
        <w:rPr>
          <w:lang w:eastAsia="en-US"/>
        </w:rPr>
        <w:t xml:space="preserve">Harari does in fact believe that religion is a </w:t>
      </w:r>
      <w:r w:rsidR="00CD4ACE">
        <w:rPr>
          <w:lang w:eastAsia="en-US"/>
        </w:rPr>
        <w:t xml:space="preserve">building block for the society, but I also believe that he thinks we should not rely on it as much as we did before. He </w:t>
      </w:r>
      <w:r w:rsidR="00CD4ACE">
        <w:rPr>
          <w:lang w:eastAsia="en-US"/>
        </w:rPr>
        <w:lastRenderedPageBreak/>
        <w:t>believes that it is doing us more harm than it is good and that</w:t>
      </w:r>
      <w:r>
        <w:rPr>
          <w:lang w:eastAsia="en-US"/>
        </w:rPr>
        <w:t xml:space="preserve"> </w:t>
      </w:r>
      <w:r w:rsidR="00CD4ACE">
        <w:rPr>
          <w:lang w:eastAsia="en-US"/>
        </w:rPr>
        <w:t xml:space="preserve">we should start relying on more </w:t>
      </w:r>
      <w:r w:rsidR="00384EDF">
        <w:rPr>
          <w:lang w:eastAsia="en-US"/>
        </w:rPr>
        <w:t xml:space="preserve">modern things like science. I think that Durkheim would disagree </w:t>
      </w:r>
      <w:r w:rsidR="004742BC">
        <w:rPr>
          <w:lang w:eastAsia="en-US"/>
        </w:rPr>
        <w:t xml:space="preserve">on relying on science. The reason I say this is because Durkheim </w:t>
      </w:r>
      <w:r w:rsidR="00D35BF2">
        <w:rPr>
          <w:lang w:eastAsia="en-US"/>
        </w:rPr>
        <w:t xml:space="preserve">believes that society needs religion. </w:t>
      </w:r>
      <w:r w:rsidR="00DD3133">
        <w:rPr>
          <w:lang w:eastAsia="en-US"/>
        </w:rPr>
        <w:t xml:space="preserve">Religion is a critical part of </w:t>
      </w:r>
      <w:r w:rsidR="002D6C56">
        <w:rPr>
          <w:lang w:eastAsia="en-US"/>
        </w:rPr>
        <w:t>society;</w:t>
      </w:r>
      <w:r w:rsidR="00DD3133">
        <w:rPr>
          <w:lang w:eastAsia="en-US"/>
        </w:rPr>
        <w:t xml:space="preserve"> without it we would not have the society that we have today. </w:t>
      </w:r>
      <w:r w:rsidR="00FB0D07">
        <w:rPr>
          <w:lang w:eastAsia="en-US"/>
        </w:rPr>
        <w:t xml:space="preserve">He believes that religion </w:t>
      </w:r>
      <w:r w:rsidR="00DA15C2">
        <w:rPr>
          <w:lang w:eastAsia="en-US"/>
        </w:rPr>
        <w:t>provides purpose for people, authority,</w:t>
      </w:r>
      <w:r w:rsidR="00AE0EAD">
        <w:rPr>
          <w:lang w:eastAsia="en-US"/>
        </w:rPr>
        <w:t xml:space="preserve"> and</w:t>
      </w:r>
      <w:r w:rsidR="00DA15C2">
        <w:rPr>
          <w:lang w:eastAsia="en-US"/>
        </w:rPr>
        <w:t xml:space="preserve"> </w:t>
      </w:r>
      <w:r w:rsidR="009C3B81">
        <w:rPr>
          <w:lang w:eastAsia="en-US"/>
        </w:rPr>
        <w:t>means for communication</w:t>
      </w:r>
      <w:r w:rsidR="00AE0EAD">
        <w:rPr>
          <w:lang w:eastAsia="en-US"/>
        </w:rPr>
        <w:t xml:space="preserve">. It acts as a </w:t>
      </w:r>
      <w:r w:rsidR="000F5FDA">
        <w:rPr>
          <w:lang w:eastAsia="en-US"/>
        </w:rPr>
        <w:t>magnetic force that pulls people toward one another</w:t>
      </w:r>
      <w:r w:rsidR="00BD5DFB">
        <w:rPr>
          <w:lang w:eastAsia="en-US"/>
        </w:rPr>
        <w:t xml:space="preserve">. </w:t>
      </w:r>
      <w:r w:rsidR="00672197">
        <w:rPr>
          <w:lang w:eastAsia="en-US"/>
        </w:rPr>
        <w:t>With t</w:t>
      </w:r>
      <w:r w:rsidR="006A5A53">
        <w:rPr>
          <w:lang w:eastAsia="en-US"/>
        </w:rPr>
        <w:t>hat being said</w:t>
      </w:r>
      <w:r w:rsidR="00672197">
        <w:rPr>
          <w:lang w:eastAsia="en-US"/>
        </w:rPr>
        <w:t>,</w:t>
      </w:r>
      <w:r w:rsidR="006A5A53">
        <w:rPr>
          <w:lang w:eastAsia="en-US"/>
        </w:rPr>
        <w:t xml:space="preserve"> I believe that they would agree that religion does </w:t>
      </w:r>
      <w:r w:rsidR="00004CC1">
        <w:rPr>
          <w:lang w:eastAsia="en-US"/>
        </w:rPr>
        <w:t xml:space="preserve">help a person’s identity </w:t>
      </w:r>
      <w:r w:rsidR="00262CFE">
        <w:rPr>
          <w:lang w:eastAsia="en-US"/>
        </w:rPr>
        <w:t>problems,</w:t>
      </w:r>
      <w:r w:rsidR="00004CC1">
        <w:rPr>
          <w:lang w:eastAsia="en-US"/>
        </w:rPr>
        <w:t xml:space="preserve"> but </w:t>
      </w:r>
      <w:r w:rsidR="00CF3816">
        <w:rPr>
          <w:lang w:eastAsia="en-US"/>
        </w:rPr>
        <w:t xml:space="preserve">I think that Durkheim would not want to stray from religion </w:t>
      </w:r>
      <w:r w:rsidR="00262CFE">
        <w:rPr>
          <w:lang w:eastAsia="en-US"/>
        </w:rPr>
        <w:t>like Harari would suggest. Without religion, the strong foundation of our society</w:t>
      </w:r>
      <w:r w:rsidR="00672197">
        <w:rPr>
          <w:lang w:eastAsia="en-US"/>
        </w:rPr>
        <w:t>, we would fall apart.</w:t>
      </w:r>
      <w:r w:rsidR="00876B87">
        <w:rPr>
          <w:lang w:eastAsia="en-US"/>
        </w:rPr>
        <w:t xml:space="preserve"> That’s where the disagreement would come in hand. Durkheim’s a firm believer in religion, while Harari does believe it was necessary in a sense</w:t>
      </w:r>
      <w:r w:rsidR="006219C2">
        <w:rPr>
          <w:lang w:eastAsia="en-US"/>
        </w:rPr>
        <w:t xml:space="preserve"> back then and may have helped then, but that it is not much of a </w:t>
      </w:r>
      <w:r w:rsidR="00CD0CF3">
        <w:rPr>
          <w:lang w:eastAsia="en-US"/>
        </w:rPr>
        <w:t>solution for problems that we are faced with now.</w:t>
      </w:r>
    </w:p>
    <w:p w14:paraId="0A463D42" w14:textId="6A0766DC" w:rsidR="00C67778" w:rsidRDefault="00176A3C" w:rsidP="00EA1BE8">
      <w:pPr>
        <w:rPr>
          <w:lang w:eastAsia="en-US"/>
        </w:rPr>
      </w:pPr>
      <w:r>
        <w:rPr>
          <w:lang w:eastAsia="en-US"/>
        </w:rPr>
        <w:t>In 21 Lessons for the 21</w:t>
      </w:r>
      <w:r w:rsidRPr="00176A3C">
        <w:rPr>
          <w:vertAlign w:val="superscript"/>
          <w:lang w:eastAsia="en-US"/>
        </w:rPr>
        <w:t>st</w:t>
      </w:r>
      <w:r>
        <w:rPr>
          <w:lang w:eastAsia="en-US"/>
        </w:rPr>
        <w:t xml:space="preserve"> Century, Harari speaks about meditation and how </w:t>
      </w:r>
      <w:r w:rsidR="006E167C">
        <w:rPr>
          <w:lang w:eastAsia="en-US"/>
        </w:rPr>
        <w:t xml:space="preserve">important it is to him. Through meditation he was able to </w:t>
      </w:r>
      <w:r w:rsidR="00B929D3">
        <w:rPr>
          <w:lang w:eastAsia="en-US"/>
        </w:rPr>
        <w:t xml:space="preserve">learn more about his self and other humans by </w:t>
      </w:r>
      <w:r w:rsidR="00F415C5">
        <w:rPr>
          <w:lang w:eastAsia="en-US"/>
        </w:rPr>
        <w:t xml:space="preserve">observing his sensations. </w:t>
      </w:r>
      <w:r w:rsidR="006E311E">
        <w:rPr>
          <w:lang w:eastAsia="en-US"/>
        </w:rPr>
        <w:t xml:space="preserve">Through meditation he was able to fully understand his emotions and </w:t>
      </w:r>
      <w:r w:rsidR="006659D7">
        <w:rPr>
          <w:lang w:eastAsia="en-US"/>
        </w:rPr>
        <w:t xml:space="preserve">find peace within his self. He found his true self. </w:t>
      </w:r>
      <w:r w:rsidR="006B118A">
        <w:rPr>
          <w:lang w:eastAsia="en-US"/>
        </w:rPr>
        <w:t>He stated</w:t>
      </w:r>
      <w:r w:rsidR="001634B6">
        <w:rPr>
          <w:lang w:eastAsia="en-US"/>
        </w:rPr>
        <w:t xml:space="preserve"> that he did</w:t>
      </w:r>
      <w:r w:rsidR="002306FE">
        <w:rPr>
          <w:lang w:eastAsia="en-US"/>
        </w:rPr>
        <w:t xml:space="preserve"> not</w:t>
      </w:r>
      <w:r w:rsidR="006677A6">
        <w:rPr>
          <w:lang w:eastAsia="en-US"/>
        </w:rPr>
        <w:t xml:space="preserve"> have to accept any story, theory, or mythology</w:t>
      </w:r>
      <w:r w:rsidR="002306FE">
        <w:rPr>
          <w:lang w:eastAsia="en-US"/>
        </w:rPr>
        <w:t xml:space="preserve">, and that all he had to do was </w:t>
      </w:r>
      <w:r w:rsidR="0021052B">
        <w:rPr>
          <w:lang w:eastAsia="en-US"/>
        </w:rPr>
        <w:t>observe reality as it is. That is how he found the answers he was looking for</w:t>
      </w:r>
      <w:r w:rsidR="00F136C2">
        <w:rPr>
          <w:lang w:eastAsia="en-US"/>
        </w:rPr>
        <w:t>,</w:t>
      </w:r>
      <w:r w:rsidR="0021052B">
        <w:rPr>
          <w:lang w:eastAsia="en-US"/>
        </w:rPr>
        <w:t xml:space="preserve"> not through religion </w:t>
      </w:r>
      <w:r w:rsidR="007412E2">
        <w:rPr>
          <w:lang w:eastAsia="en-US"/>
        </w:rPr>
        <w:t xml:space="preserve">or other people but through himself. </w:t>
      </w:r>
      <w:r w:rsidR="003032B9">
        <w:rPr>
          <w:lang w:eastAsia="en-US"/>
        </w:rPr>
        <w:t>Therefore,</w:t>
      </w:r>
      <w:r w:rsidR="007412E2">
        <w:rPr>
          <w:lang w:eastAsia="en-US"/>
        </w:rPr>
        <w:t xml:space="preserve"> I would say that he would agree with </w:t>
      </w:r>
      <w:r w:rsidR="00CC5058">
        <w:rPr>
          <w:lang w:eastAsia="en-US"/>
        </w:rPr>
        <w:t xml:space="preserve">Mead’s concept of the self. </w:t>
      </w:r>
      <w:r w:rsidR="00DA6E8F">
        <w:rPr>
          <w:lang w:eastAsia="en-US"/>
        </w:rPr>
        <w:t>With both</w:t>
      </w:r>
      <w:r w:rsidR="00CC5058">
        <w:rPr>
          <w:lang w:eastAsia="en-US"/>
        </w:rPr>
        <w:t xml:space="preserve"> the </w:t>
      </w:r>
      <w:r w:rsidR="00400D19">
        <w:rPr>
          <w:lang w:eastAsia="en-US"/>
        </w:rPr>
        <w:t xml:space="preserve">external component of </w:t>
      </w:r>
      <w:r w:rsidR="003032B9">
        <w:rPr>
          <w:lang w:eastAsia="en-US"/>
        </w:rPr>
        <w:t>t</w:t>
      </w:r>
      <w:r w:rsidR="00400D19">
        <w:rPr>
          <w:lang w:eastAsia="en-US"/>
        </w:rPr>
        <w:t xml:space="preserve">he self that has to do with social interactions, </w:t>
      </w:r>
      <w:r w:rsidR="00EF0BB2">
        <w:rPr>
          <w:lang w:eastAsia="en-US"/>
        </w:rPr>
        <w:t>and</w:t>
      </w:r>
      <w:r w:rsidR="00400D19">
        <w:rPr>
          <w:lang w:eastAsia="en-US"/>
        </w:rPr>
        <w:t xml:space="preserve"> the internal feelings that are needed to understand yourself</w:t>
      </w:r>
      <w:r w:rsidR="003032B9">
        <w:rPr>
          <w:lang w:eastAsia="en-US"/>
        </w:rPr>
        <w:t>.</w:t>
      </w:r>
      <w:r w:rsidR="00F625EE">
        <w:rPr>
          <w:lang w:eastAsia="en-US"/>
        </w:rPr>
        <w:t xml:space="preserve"> </w:t>
      </w:r>
      <w:r w:rsidR="00E62A6C">
        <w:rPr>
          <w:lang w:eastAsia="en-US"/>
        </w:rPr>
        <w:t xml:space="preserve">By meditating Harari is starting to learn more things about the society we live in today and his self as well. This </w:t>
      </w:r>
      <w:r w:rsidR="0091373C">
        <w:rPr>
          <w:lang w:eastAsia="en-US"/>
        </w:rPr>
        <w:t xml:space="preserve">has opened his mind and helped him to find answers that he could not have found before. </w:t>
      </w:r>
      <w:r w:rsidR="002908A9">
        <w:rPr>
          <w:lang w:eastAsia="en-US"/>
        </w:rPr>
        <w:t xml:space="preserve">Mead’s theory of self is very similar to </w:t>
      </w:r>
      <w:r w:rsidR="006D41A4">
        <w:rPr>
          <w:lang w:eastAsia="en-US"/>
        </w:rPr>
        <w:t>this,</w:t>
      </w:r>
      <w:r w:rsidR="002908A9">
        <w:rPr>
          <w:lang w:eastAsia="en-US"/>
        </w:rPr>
        <w:t xml:space="preserve"> </w:t>
      </w:r>
      <w:r w:rsidR="002908A9">
        <w:rPr>
          <w:lang w:eastAsia="en-US"/>
        </w:rPr>
        <w:lastRenderedPageBreak/>
        <w:t xml:space="preserve">and it was the first thing </w:t>
      </w:r>
      <w:r w:rsidR="00504934">
        <w:rPr>
          <w:lang w:eastAsia="en-US"/>
        </w:rPr>
        <w:t xml:space="preserve">I thought about when reading this chapter. </w:t>
      </w:r>
      <w:r w:rsidR="006D41A4">
        <w:rPr>
          <w:lang w:eastAsia="en-US"/>
        </w:rPr>
        <w:t xml:space="preserve">Through meditation Harari is about to find the “I” aspect of himself, he </w:t>
      </w:r>
      <w:r w:rsidR="009C3737">
        <w:rPr>
          <w:lang w:eastAsia="en-US"/>
        </w:rPr>
        <w:t xml:space="preserve">realized that the only mind he can truly observe is his own. </w:t>
      </w:r>
      <w:r w:rsidR="00DF03A1">
        <w:rPr>
          <w:lang w:eastAsia="en-US"/>
        </w:rPr>
        <w:t xml:space="preserve">He said that he now meditates every day </w:t>
      </w:r>
      <w:r w:rsidR="00DB70E6">
        <w:rPr>
          <w:lang w:eastAsia="en-US"/>
        </w:rPr>
        <w:t xml:space="preserve">for about 2 hours. </w:t>
      </w:r>
      <w:r w:rsidR="006C41CF">
        <w:rPr>
          <w:lang w:eastAsia="en-US"/>
        </w:rPr>
        <w:t xml:space="preserve">During </w:t>
      </w:r>
      <w:r w:rsidR="00282626">
        <w:rPr>
          <w:lang w:eastAsia="en-US"/>
        </w:rPr>
        <w:t>this 2 hour</w:t>
      </w:r>
      <w:r w:rsidR="006C41CF">
        <w:rPr>
          <w:lang w:eastAsia="en-US"/>
        </w:rPr>
        <w:t xml:space="preserve"> he observes reality for what it is. </w:t>
      </w:r>
      <w:r w:rsidR="000B685D">
        <w:rPr>
          <w:lang w:eastAsia="en-US"/>
        </w:rPr>
        <w:t>I believe that can kind of tie into the “me” or external aspect of the self. I say this because the external aspect focuses o</w:t>
      </w:r>
      <w:r w:rsidR="00282626">
        <w:rPr>
          <w:lang w:eastAsia="en-US"/>
        </w:rPr>
        <w:t>n</w:t>
      </w:r>
      <w:r w:rsidR="000B685D">
        <w:rPr>
          <w:lang w:eastAsia="en-US"/>
        </w:rPr>
        <w:t xml:space="preserve"> reality</w:t>
      </w:r>
      <w:r w:rsidR="00282626">
        <w:rPr>
          <w:lang w:eastAsia="en-US"/>
        </w:rPr>
        <w:t xml:space="preserve"> and the social </w:t>
      </w:r>
      <w:r w:rsidR="008428B7">
        <w:rPr>
          <w:lang w:eastAsia="en-US"/>
        </w:rPr>
        <w:t xml:space="preserve">aspect of life and how it affects us. I know meditation is not social because while doing so he is not </w:t>
      </w:r>
      <w:r w:rsidR="00503FD1">
        <w:rPr>
          <w:lang w:eastAsia="en-US"/>
        </w:rPr>
        <w:t xml:space="preserve">out talking to other people. </w:t>
      </w:r>
      <w:r w:rsidR="005236A0">
        <w:rPr>
          <w:lang w:eastAsia="en-US"/>
        </w:rPr>
        <w:t xml:space="preserve">However, he is </w:t>
      </w:r>
      <w:r w:rsidR="00D63DE8">
        <w:rPr>
          <w:lang w:eastAsia="en-US"/>
        </w:rPr>
        <w:t xml:space="preserve">finding answers about other humans through his mediation. </w:t>
      </w:r>
      <w:r w:rsidR="00782886">
        <w:rPr>
          <w:lang w:eastAsia="en-US"/>
        </w:rPr>
        <w:t xml:space="preserve">I believe he is doing </w:t>
      </w:r>
      <w:r w:rsidR="001E57E4">
        <w:rPr>
          <w:lang w:eastAsia="en-US"/>
        </w:rPr>
        <w:t xml:space="preserve">so by thinking back on social interaction he may have had while meditating and by doing so he </w:t>
      </w:r>
      <w:r w:rsidR="007F1140">
        <w:rPr>
          <w:lang w:eastAsia="en-US"/>
        </w:rPr>
        <w:t>not only learns more about himself but others that he may interact</w:t>
      </w:r>
      <w:r w:rsidR="00655060">
        <w:rPr>
          <w:lang w:eastAsia="en-US"/>
        </w:rPr>
        <w:t xml:space="preserve"> with daily. Harari also states that </w:t>
      </w:r>
      <w:r w:rsidR="00272DFE">
        <w:rPr>
          <w:lang w:eastAsia="en-US"/>
        </w:rPr>
        <w:t xml:space="preserve">“consciousness is the greatest </w:t>
      </w:r>
      <w:r w:rsidR="00C44CAC">
        <w:rPr>
          <w:lang w:eastAsia="en-US"/>
        </w:rPr>
        <w:t>mystery in the universe</w:t>
      </w:r>
      <w:r w:rsidR="00651943">
        <w:rPr>
          <w:lang w:eastAsia="en-US"/>
        </w:rPr>
        <w:t>.” (</w:t>
      </w:r>
      <w:r w:rsidR="00651943" w:rsidRPr="00651943">
        <w:rPr>
          <w:lang w:eastAsia="en-US"/>
        </w:rPr>
        <w:t>Yuval Noah Harari</w:t>
      </w:r>
      <w:r w:rsidR="00651943">
        <w:rPr>
          <w:lang w:eastAsia="en-US"/>
        </w:rPr>
        <w:t>).</w:t>
      </w:r>
      <w:r w:rsidR="007B5548">
        <w:rPr>
          <w:lang w:eastAsia="en-US"/>
        </w:rPr>
        <w:t xml:space="preserve"> He believes that if we do not find the time to learn more about ourselves </w:t>
      </w:r>
      <w:r w:rsidR="00A04BE2">
        <w:rPr>
          <w:lang w:eastAsia="en-US"/>
        </w:rPr>
        <w:t xml:space="preserve">that algorithms and AI will eventually take over leaving us </w:t>
      </w:r>
      <w:r w:rsidR="009A218F">
        <w:rPr>
          <w:lang w:eastAsia="en-US"/>
        </w:rPr>
        <w:t xml:space="preserve">useless. In order to find ourselves Harari wants us to look deeper, and to recognize and understand our feelings and sensations. </w:t>
      </w:r>
      <w:r w:rsidR="009E2F3E">
        <w:rPr>
          <w:lang w:eastAsia="en-US"/>
        </w:rPr>
        <w:t>Once we find ourselves then we may understand one another and start to agree on things</w:t>
      </w:r>
      <w:r w:rsidR="005E62F5">
        <w:rPr>
          <w:lang w:eastAsia="en-US"/>
        </w:rPr>
        <w:t xml:space="preserve">. If we can not do so however Harari does believe that the </w:t>
      </w:r>
      <w:r w:rsidR="008B657E">
        <w:rPr>
          <w:lang w:eastAsia="en-US"/>
        </w:rPr>
        <w:t>algorithms</w:t>
      </w:r>
      <w:r w:rsidR="005E62F5">
        <w:rPr>
          <w:lang w:eastAsia="en-US"/>
        </w:rPr>
        <w:t xml:space="preserve"> will end up doing that for us as well and that there will be nothing left for hum</w:t>
      </w:r>
      <w:r w:rsidR="00A739B8">
        <w:rPr>
          <w:lang w:eastAsia="en-US"/>
        </w:rPr>
        <w:t xml:space="preserve">ans do to. We would be nothing but an empty shell that relies on machines </w:t>
      </w:r>
      <w:r w:rsidR="008B657E">
        <w:rPr>
          <w:lang w:eastAsia="en-US"/>
        </w:rPr>
        <w:t xml:space="preserve">to tell us what to do, what to buy, and how to think. This is why he wants us to look deeper into our mind </w:t>
      </w:r>
      <w:r w:rsidR="00626227">
        <w:rPr>
          <w:lang w:eastAsia="en-US"/>
        </w:rPr>
        <w:t>and to gain self-awareness and a self-image. Which goes hand and hand with Mead</w:t>
      </w:r>
      <w:r w:rsidR="004C4D1F">
        <w:rPr>
          <w:lang w:eastAsia="en-US"/>
        </w:rPr>
        <w:t>, who also believes that our self is found</w:t>
      </w:r>
      <w:r w:rsidR="00CB001F">
        <w:rPr>
          <w:lang w:eastAsia="en-US"/>
        </w:rPr>
        <w:t xml:space="preserve"> through the conscious as well. They both would agree that the self is not something that is evident at birth because Harari did not even truly understand the person he was until he started meditating. </w:t>
      </w:r>
      <w:r w:rsidR="00584B2A">
        <w:rPr>
          <w:lang w:eastAsia="en-US"/>
        </w:rPr>
        <w:t>Mead</w:t>
      </w:r>
      <w:r w:rsidR="005E6987">
        <w:rPr>
          <w:lang w:eastAsia="en-US"/>
        </w:rPr>
        <w:t xml:space="preserve"> believes that the self comes over time and is found by </w:t>
      </w:r>
      <w:r w:rsidR="00584B2A">
        <w:rPr>
          <w:lang w:eastAsia="en-US"/>
        </w:rPr>
        <w:t xml:space="preserve">experiences that you have throughout your life. </w:t>
      </w:r>
      <w:r w:rsidR="004D2900">
        <w:rPr>
          <w:lang w:eastAsia="en-US"/>
        </w:rPr>
        <w:t xml:space="preserve">Harari needed the experiences in his </w:t>
      </w:r>
      <w:r w:rsidR="004D2900">
        <w:rPr>
          <w:lang w:eastAsia="en-US"/>
        </w:rPr>
        <w:lastRenderedPageBreak/>
        <w:t>life to lead him to the</w:t>
      </w:r>
      <w:r w:rsidR="00EA1BE8">
        <w:rPr>
          <w:lang w:eastAsia="en-US"/>
        </w:rPr>
        <w:t xml:space="preserve"> path he is on now. With out doing the things that he has he would not have found out how to meditate </w:t>
      </w:r>
      <w:r w:rsidR="00C31D25">
        <w:rPr>
          <w:lang w:eastAsia="en-US"/>
        </w:rPr>
        <w:t xml:space="preserve">and he would not have found his true self. </w:t>
      </w:r>
    </w:p>
    <w:p w14:paraId="55A5D170" w14:textId="0C790511" w:rsidR="00C31D25" w:rsidRDefault="00C31D25" w:rsidP="00EA1BE8">
      <w:pPr>
        <w:rPr>
          <w:lang w:eastAsia="en-US"/>
        </w:rPr>
      </w:pPr>
      <w:r>
        <w:rPr>
          <w:lang w:eastAsia="en-US"/>
        </w:rPr>
        <w:t xml:space="preserve">In conclusion, Harari’s book has presented many strong points with lots of evidence to back up his </w:t>
      </w:r>
      <w:r w:rsidR="0019215A">
        <w:rPr>
          <w:lang w:eastAsia="en-US"/>
        </w:rPr>
        <w:t xml:space="preserve">claims. He shares similar beliefs with both Mead and Durkheim in </w:t>
      </w:r>
      <w:r w:rsidR="00CC696A">
        <w:rPr>
          <w:lang w:eastAsia="en-US"/>
        </w:rPr>
        <w:t xml:space="preserve">a way. I believe that his view on meditation and him find his self would </w:t>
      </w:r>
      <w:r w:rsidR="00175957">
        <w:rPr>
          <w:lang w:eastAsia="en-US"/>
        </w:rPr>
        <w:t xml:space="preserve">cause him to agree with Mead’s concept of self. </w:t>
      </w:r>
      <w:r w:rsidR="009643B6">
        <w:rPr>
          <w:lang w:eastAsia="en-US"/>
        </w:rPr>
        <w:t xml:space="preserve">While his view on religion would support Durkheim’s in a way but </w:t>
      </w:r>
      <w:r w:rsidR="00CE511A">
        <w:rPr>
          <w:lang w:eastAsia="en-US"/>
        </w:rPr>
        <w:t xml:space="preserve">would contradict it as well. </w:t>
      </w:r>
      <w:r w:rsidR="00200015">
        <w:rPr>
          <w:lang w:eastAsia="en-US"/>
        </w:rPr>
        <w:t xml:space="preserve">Durkheim believes that religion is a strong base of </w:t>
      </w:r>
      <w:r w:rsidR="003141FF">
        <w:rPr>
          <w:lang w:eastAsia="en-US"/>
        </w:rPr>
        <w:t>society,</w:t>
      </w:r>
      <w:r w:rsidR="00200015">
        <w:rPr>
          <w:lang w:eastAsia="en-US"/>
        </w:rPr>
        <w:t xml:space="preserve"> and that society needs religion, while Harari agrees, but also believes that religion </w:t>
      </w:r>
      <w:r w:rsidR="003141FF">
        <w:rPr>
          <w:lang w:eastAsia="en-US"/>
        </w:rPr>
        <w:t xml:space="preserve">can cause more harm to the society than it can good. </w:t>
      </w:r>
    </w:p>
    <w:p w14:paraId="47390F0E" w14:textId="73035EBB" w:rsidR="003141FF" w:rsidRDefault="003141FF" w:rsidP="00EA1BE8">
      <w:pPr>
        <w:rPr>
          <w:lang w:eastAsia="en-US"/>
        </w:rPr>
      </w:pPr>
    </w:p>
    <w:p w14:paraId="6356132F" w14:textId="782AD799" w:rsidR="003141FF" w:rsidRDefault="003141FF" w:rsidP="00EA1BE8">
      <w:pPr>
        <w:rPr>
          <w:lang w:eastAsia="en-US"/>
        </w:rPr>
      </w:pPr>
    </w:p>
    <w:p w14:paraId="1E9E0D82" w14:textId="3078F0B2" w:rsidR="003141FF" w:rsidRDefault="003141FF" w:rsidP="00EA1BE8">
      <w:pPr>
        <w:rPr>
          <w:lang w:eastAsia="en-US"/>
        </w:rPr>
      </w:pPr>
    </w:p>
    <w:p w14:paraId="2AB6A68C" w14:textId="3C200015" w:rsidR="003141FF" w:rsidRDefault="003141FF" w:rsidP="00EA1BE8">
      <w:pPr>
        <w:rPr>
          <w:lang w:eastAsia="en-US"/>
        </w:rPr>
      </w:pPr>
    </w:p>
    <w:p w14:paraId="32AFFA73" w14:textId="2427D8EF" w:rsidR="003141FF" w:rsidRDefault="003141FF" w:rsidP="00EA1BE8">
      <w:pPr>
        <w:rPr>
          <w:lang w:eastAsia="en-US"/>
        </w:rPr>
      </w:pPr>
    </w:p>
    <w:p w14:paraId="27BA036C" w14:textId="2621FB5C" w:rsidR="003141FF" w:rsidRDefault="003141FF" w:rsidP="00EA1BE8">
      <w:pPr>
        <w:rPr>
          <w:lang w:eastAsia="en-US"/>
        </w:rPr>
      </w:pPr>
    </w:p>
    <w:p w14:paraId="00B4C9F3" w14:textId="32B4145E" w:rsidR="003141FF" w:rsidRDefault="003141FF" w:rsidP="00EA1BE8">
      <w:pPr>
        <w:rPr>
          <w:lang w:eastAsia="en-US"/>
        </w:rPr>
      </w:pPr>
    </w:p>
    <w:p w14:paraId="417E309E" w14:textId="211BF3E8" w:rsidR="003141FF" w:rsidRDefault="003141FF" w:rsidP="00EA1BE8">
      <w:pPr>
        <w:rPr>
          <w:lang w:eastAsia="en-US"/>
        </w:rPr>
      </w:pPr>
    </w:p>
    <w:p w14:paraId="4868C6A0" w14:textId="7698BC91" w:rsidR="003141FF" w:rsidRDefault="003141FF" w:rsidP="00EA1BE8">
      <w:pPr>
        <w:rPr>
          <w:lang w:eastAsia="en-US"/>
        </w:rPr>
      </w:pPr>
    </w:p>
    <w:p w14:paraId="5C86FBB6" w14:textId="41736AD4" w:rsidR="003141FF" w:rsidRDefault="003141FF" w:rsidP="00EA1BE8">
      <w:pPr>
        <w:rPr>
          <w:lang w:eastAsia="en-US"/>
        </w:rPr>
      </w:pPr>
    </w:p>
    <w:p w14:paraId="03D62E92" w14:textId="4AC54B90" w:rsidR="003141FF" w:rsidRDefault="003141FF" w:rsidP="00EA1BE8">
      <w:pPr>
        <w:rPr>
          <w:lang w:eastAsia="en-US"/>
        </w:rPr>
      </w:pPr>
    </w:p>
    <w:p w14:paraId="0DF0B9D1" w14:textId="67154CFB" w:rsidR="003141FF" w:rsidRDefault="003141FF" w:rsidP="00EA1BE8">
      <w:pPr>
        <w:rPr>
          <w:lang w:eastAsia="en-US"/>
        </w:rPr>
      </w:pPr>
    </w:p>
    <w:p w14:paraId="37373305" w14:textId="5BAD07A1" w:rsidR="003141FF" w:rsidRDefault="003141FF" w:rsidP="00EA1BE8">
      <w:pPr>
        <w:rPr>
          <w:lang w:eastAsia="en-US"/>
        </w:rPr>
      </w:pPr>
    </w:p>
    <w:p w14:paraId="180A89E7" w14:textId="6759114C" w:rsidR="003141FF" w:rsidRDefault="003141FF" w:rsidP="00EA1BE8">
      <w:pPr>
        <w:rPr>
          <w:lang w:eastAsia="en-US"/>
        </w:rPr>
      </w:pPr>
    </w:p>
    <w:p w14:paraId="5EF97B28" w14:textId="2379CC7E" w:rsidR="003141FF" w:rsidRDefault="00651943" w:rsidP="00EA1BE8">
      <w:pPr>
        <w:rPr>
          <w:lang w:eastAsia="en-US"/>
        </w:rPr>
      </w:pPr>
      <w:r>
        <w:rPr>
          <w:lang w:eastAsia="en-US"/>
        </w:rPr>
        <w:lastRenderedPageBreak/>
        <w:t>Works Cit</w:t>
      </w:r>
      <w:r w:rsidR="0044465A">
        <w:rPr>
          <w:lang w:eastAsia="en-US"/>
        </w:rPr>
        <w:t>ed</w:t>
      </w:r>
    </w:p>
    <w:p w14:paraId="225D6292" w14:textId="474FCB1D" w:rsidR="00520321" w:rsidRDefault="00520321" w:rsidP="00520321">
      <w:pPr>
        <w:suppressAutoHyphens w:val="0"/>
        <w:ind w:left="720" w:hanging="720"/>
        <w:rPr>
          <w:rFonts w:ascii="Times New Roman" w:eastAsia="Times New Roman" w:hAnsi="Times New Roman" w:cs="Times New Roman"/>
          <w:lang w:eastAsia="en-US"/>
        </w:rPr>
      </w:pPr>
      <w:r w:rsidRPr="00520321">
        <w:rPr>
          <w:rFonts w:ascii="Times New Roman" w:eastAsia="Times New Roman" w:hAnsi="Times New Roman" w:cs="Times New Roman"/>
          <w:lang w:eastAsia="en-US"/>
        </w:rPr>
        <w:t xml:space="preserve">“George Herbert Mead: The Self, ‘“Me”’ &amp; ‘“I”’ - Video &amp; Lesson Transcript | Study.com.” </w:t>
      </w:r>
      <w:r w:rsidRPr="00520321">
        <w:rPr>
          <w:rFonts w:ascii="Times New Roman" w:eastAsia="Times New Roman" w:hAnsi="Times New Roman" w:cs="Times New Roman"/>
          <w:i/>
          <w:iCs/>
          <w:lang w:eastAsia="en-US"/>
        </w:rPr>
        <w:t>Study.com</w:t>
      </w:r>
      <w:r w:rsidRPr="00520321">
        <w:rPr>
          <w:rFonts w:ascii="Times New Roman" w:eastAsia="Times New Roman" w:hAnsi="Times New Roman" w:cs="Times New Roman"/>
          <w:lang w:eastAsia="en-US"/>
        </w:rPr>
        <w:t>, 2019, study.com/academy/lesson/george-herbert-mead-the-self-me-i.html.</w:t>
      </w:r>
    </w:p>
    <w:p w14:paraId="47FCEF69" w14:textId="77777777" w:rsidR="00A01E97" w:rsidRDefault="00A01E97" w:rsidP="00A01E97">
      <w:pPr>
        <w:rPr>
          <w:lang w:eastAsia="en-US"/>
        </w:rPr>
      </w:pPr>
      <w:r w:rsidRPr="0044465A">
        <w:rPr>
          <w:lang w:eastAsia="en-US"/>
        </w:rPr>
        <w:t>Yuval Noah Harari. 21 Lessons for the 21St Century. 2019.</w:t>
      </w:r>
    </w:p>
    <w:p w14:paraId="7D2D254D" w14:textId="1690A712" w:rsidR="00A01E97" w:rsidRPr="00520321" w:rsidRDefault="005A69E4" w:rsidP="00520321">
      <w:pPr>
        <w:suppressAutoHyphens w:val="0"/>
        <w:ind w:left="720" w:hanging="720"/>
        <w:rPr>
          <w:rFonts w:ascii="Times New Roman" w:eastAsia="Times New Roman" w:hAnsi="Times New Roman" w:cs="Times New Roman"/>
          <w:lang w:eastAsia="en-US"/>
        </w:rPr>
      </w:pPr>
      <w:r w:rsidRPr="005A69E4">
        <w:rPr>
          <w:rFonts w:ascii="Times New Roman" w:eastAsia="Times New Roman" w:hAnsi="Times New Roman" w:cs="Times New Roman"/>
          <w:lang w:eastAsia="en-US"/>
        </w:rPr>
        <w:t>Wallis, Wilson Dallam. “Durkheim’s View of Religion</w:t>
      </w:r>
      <w:proofErr w:type="gramStart"/>
      <w:r w:rsidRPr="005A69E4">
        <w:rPr>
          <w:rFonts w:ascii="Times New Roman" w:eastAsia="Times New Roman" w:hAnsi="Times New Roman" w:cs="Times New Roman"/>
          <w:lang w:eastAsia="en-US"/>
        </w:rPr>
        <w:t>» .</w:t>
      </w:r>
      <w:proofErr w:type="gramEnd"/>
      <w:r w:rsidRPr="005A69E4">
        <w:rPr>
          <w:rFonts w:ascii="Times New Roman" w:eastAsia="Times New Roman" w:hAnsi="Times New Roman" w:cs="Times New Roman"/>
          <w:lang w:eastAsia="en-US"/>
        </w:rPr>
        <w:t xml:space="preserve"> Journal of Religious Psychology, Including Its Anthropological and Sociological Aspects (Worcester, Mass., </w:t>
      </w:r>
      <w:proofErr w:type="spellStart"/>
      <w:r w:rsidRPr="005A69E4">
        <w:rPr>
          <w:rFonts w:ascii="Times New Roman" w:eastAsia="Times New Roman" w:hAnsi="Times New Roman" w:cs="Times New Roman"/>
          <w:lang w:eastAsia="en-US"/>
        </w:rPr>
        <w:t>Novembre</w:t>
      </w:r>
      <w:proofErr w:type="spellEnd"/>
      <w:r w:rsidRPr="005A69E4">
        <w:rPr>
          <w:rFonts w:ascii="Times New Roman" w:eastAsia="Times New Roman" w:hAnsi="Times New Roman" w:cs="Times New Roman"/>
          <w:lang w:eastAsia="en-US"/>
        </w:rPr>
        <w:t xml:space="preserve"> 1914).” Archives de Sciences </w:t>
      </w:r>
      <w:proofErr w:type="spellStart"/>
      <w:r w:rsidRPr="005A69E4">
        <w:rPr>
          <w:rFonts w:ascii="Times New Roman" w:eastAsia="Times New Roman" w:hAnsi="Times New Roman" w:cs="Times New Roman"/>
          <w:lang w:eastAsia="en-US"/>
        </w:rPr>
        <w:t>Sociales</w:t>
      </w:r>
      <w:proofErr w:type="spellEnd"/>
      <w:r w:rsidRPr="005A69E4">
        <w:rPr>
          <w:rFonts w:ascii="Times New Roman" w:eastAsia="Times New Roman" w:hAnsi="Times New Roman" w:cs="Times New Roman"/>
          <w:lang w:eastAsia="en-US"/>
        </w:rPr>
        <w:t xml:space="preserve"> </w:t>
      </w:r>
      <w:proofErr w:type="gramStart"/>
      <w:r w:rsidRPr="005A69E4">
        <w:rPr>
          <w:rFonts w:ascii="Times New Roman" w:eastAsia="Times New Roman" w:hAnsi="Times New Roman" w:cs="Times New Roman"/>
          <w:lang w:eastAsia="en-US"/>
        </w:rPr>
        <w:t>Des</w:t>
      </w:r>
      <w:proofErr w:type="gramEnd"/>
      <w:r w:rsidRPr="005A69E4">
        <w:rPr>
          <w:rFonts w:ascii="Times New Roman" w:eastAsia="Times New Roman" w:hAnsi="Times New Roman" w:cs="Times New Roman"/>
          <w:lang w:eastAsia="en-US"/>
        </w:rPr>
        <w:t xml:space="preserve"> Religions, Mar. 2013, journals.openedition.org/</w:t>
      </w:r>
      <w:proofErr w:type="spellStart"/>
      <w:r w:rsidRPr="005A69E4">
        <w:rPr>
          <w:rFonts w:ascii="Times New Roman" w:eastAsia="Times New Roman" w:hAnsi="Times New Roman" w:cs="Times New Roman"/>
          <w:lang w:eastAsia="en-US"/>
        </w:rPr>
        <w:t>assr</w:t>
      </w:r>
      <w:proofErr w:type="spellEnd"/>
      <w:r w:rsidRPr="005A69E4">
        <w:rPr>
          <w:rFonts w:ascii="Times New Roman" w:eastAsia="Times New Roman" w:hAnsi="Times New Roman" w:cs="Times New Roman"/>
          <w:lang w:eastAsia="en-US"/>
        </w:rPr>
        <w:t>/24513, http://journals.openedition.org/assr/24513.</w:t>
      </w:r>
    </w:p>
    <w:p w14:paraId="54C44840" w14:textId="07B90749" w:rsidR="00520321" w:rsidRPr="00A01E97" w:rsidRDefault="00520321" w:rsidP="00A01E97">
      <w:pPr>
        <w:suppressAutoHyphens w:val="0"/>
        <w:ind w:left="720" w:hanging="720"/>
        <w:rPr>
          <w:rFonts w:ascii="Times New Roman" w:eastAsia="Times New Roman" w:hAnsi="Times New Roman" w:cs="Times New Roman"/>
          <w:lang w:eastAsia="en-US"/>
        </w:rPr>
      </w:pPr>
    </w:p>
    <w:p w14:paraId="6AEA285F" w14:textId="23B62783" w:rsidR="00C67778" w:rsidRPr="00085916" w:rsidRDefault="00C67778" w:rsidP="00085916">
      <w:pPr>
        <w:rPr>
          <w:lang w:eastAsia="en-US"/>
        </w:rPr>
      </w:pPr>
    </w:p>
    <w:sectPr w:rsidR="00C67778" w:rsidRPr="00085916">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A926C" w14:textId="77777777" w:rsidR="00886287" w:rsidRDefault="00886287">
      <w:pPr>
        <w:spacing w:line="240" w:lineRule="auto"/>
      </w:pPr>
      <w:r>
        <w:separator/>
      </w:r>
    </w:p>
  </w:endnote>
  <w:endnote w:type="continuationSeparator" w:id="0">
    <w:p w14:paraId="35AFF1F7" w14:textId="77777777" w:rsidR="00886287" w:rsidRDefault="008862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3CB67" w14:textId="77777777" w:rsidR="00886287" w:rsidRDefault="00886287">
      <w:pPr>
        <w:spacing w:line="240" w:lineRule="auto"/>
      </w:pPr>
      <w:r>
        <w:separator/>
      </w:r>
    </w:p>
  </w:footnote>
  <w:footnote w:type="continuationSeparator" w:id="0">
    <w:p w14:paraId="0EA9AD61" w14:textId="77777777" w:rsidR="00886287" w:rsidRDefault="008862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8825D" w14:textId="7497172D" w:rsidR="00E614DD" w:rsidRDefault="00886287">
    <w:pPr>
      <w:pStyle w:val="Header"/>
    </w:pPr>
    <w:r>
      <w:t>Murphy</w:t>
    </w:r>
    <w:r w:rsidR="00691EC1">
      <w:t xml:space="preserve"> </w:t>
    </w:r>
    <w:r w:rsidR="00691EC1">
      <w:fldChar w:fldCharType="begin"/>
    </w:r>
    <w:r w:rsidR="00691EC1">
      <w:instrText xml:space="preserve"> PAGE   \* MERGEFORMAT </w:instrText>
    </w:r>
    <w:r w:rsidR="00691EC1">
      <w:fldChar w:fldCharType="separate"/>
    </w:r>
    <w:r w:rsidR="00F9444C">
      <w:rPr>
        <w:noProof/>
      </w:rPr>
      <w:t>2</w:t>
    </w:r>
    <w:r w:rsidR="00691EC1">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6C8DF" w14:textId="0CA8E921" w:rsidR="00E614DD" w:rsidRDefault="00886287">
    <w:pPr>
      <w:pStyle w:val="Header"/>
    </w:pPr>
    <w:r>
      <w:t>Murphy</w:t>
    </w:r>
    <w:r w:rsidR="00B13D1B">
      <w:t xml:space="preserve"> </w:t>
    </w:r>
    <w:r w:rsidR="00691EC1">
      <w:fldChar w:fldCharType="begin"/>
    </w:r>
    <w:r w:rsidR="00691EC1">
      <w:instrText xml:space="preserve"> PAGE   \* MERGEFORMAT </w:instrText>
    </w:r>
    <w:r w:rsidR="00691EC1">
      <w:fldChar w:fldCharType="separate"/>
    </w:r>
    <w:r w:rsidR="00F9444C">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4"/>
  </w:num>
  <w:num w:numId="15">
    <w:abstractNumId w:val="20"/>
  </w:num>
  <w:num w:numId="16">
    <w:abstractNumId w:val="16"/>
  </w:num>
  <w:num w:numId="17">
    <w:abstractNumId w:val="11"/>
  </w:num>
  <w:num w:numId="18">
    <w:abstractNumId w:val="10"/>
  </w:num>
  <w:num w:numId="19">
    <w:abstractNumId w:val="15"/>
  </w:num>
  <w:num w:numId="20">
    <w:abstractNumId w:val="21"/>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287"/>
    <w:rsid w:val="000024F4"/>
    <w:rsid w:val="0000353E"/>
    <w:rsid w:val="00004CC1"/>
    <w:rsid w:val="00011ABD"/>
    <w:rsid w:val="000165F2"/>
    <w:rsid w:val="000317E4"/>
    <w:rsid w:val="00040CBB"/>
    <w:rsid w:val="0004244C"/>
    <w:rsid w:val="000426A9"/>
    <w:rsid w:val="000625DA"/>
    <w:rsid w:val="00085916"/>
    <w:rsid w:val="00095EC7"/>
    <w:rsid w:val="000B685D"/>
    <w:rsid w:val="000B78C8"/>
    <w:rsid w:val="000D7640"/>
    <w:rsid w:val="000D77FF"/>
    <w:rsid w:val="000F5FDA"/>
    <w:rsid w:val="00125DE3"/>
    <w:rsid w:val="00126960"/>
    <w:rsid w:val="001463B2"/>
    <w:rsid w:val="001500F3"/>
    <w:rsid w:val="001634B6"/>
    <w:rsid w:val="001643F0"/>
    <w:rsid w:val="001721E5"/>
    <w:rsid w:val="00175957"/>
    <w:rsid w:val="00176A3C"/>
    <w:rsid w:val="001804DB"/>
    <w:rsid w:val="001805E4"/>
    <w:rsid w:val="0019215A"/>
    <w:rsid w:val="001C5B6E"/>
    <w:rsid w:val="001E57E4"/>
    <w:rsid w:val="001F62C0"/>
    <w:rsid w:val="00200015"/>
    <w:rsid w:val="0021052B"/>
    <w:rsid w:val="0021102E"/>
    <w:rsid w:val="002306FE"/>
    <w:rsid w:val="00245E02"/>
    <w:rsid w:val="00262CFE"/>
    <w:rsid w:val="00272DFE"/>
    <w:rsid w:val="00282626"/>
    <w:rsid w:val="002908A9"/>
    <w:rsid w:val="002D6C56"/>
    <w:rsid w:val="002F3AE7"/>
    <w:rsid w:val="003032B9"/>
    <w:rsid w:val="003141FF"/>
    <w:rsid w:val="00353B66"/>
    <w:rsid w:val="00384EDF"/>
    <w:rsid w:val="003A6410"/>
    <w:rsid w:val="00400D19"/>
    <w:rsid w:val="00427810"/>
    <w:rsid w:val="0044465A"/>
    <w:rsid w:val="00453EF3"/>
    <w:rsid w:val="004612E7"/>
    <w:rsid w:val="004742BC"/>
    <w:rsid w:val="00485A3C"/>
    <w:rsid w:val="004A2675"/>
    <w:rsid w:val="004B7B71"/>
    <w:rsid w:val="004C4D1F"/>
    <w:rsid w:val="004D2900"/>
    <w:rsid w:val="004E1EA8"/>
    <w:rsid w:val="004F7139"/>
    <w:rsid w:val="00503FD1"/>
    <w:rsid w:val="00504934"/>
    <w:rsid w:val="00520321"/>
    <w:rsid w:val="005236A0"/>
    <w:rsid w:val="00584B2A"/>
    <w:rsid w:val="0059505A"/>
    <w:rsid w:val="005A69E4"/>
    <w:rsid w:val="005C3D37"/>
    <w:rsid w:val="005E62F5"/>
    <w:rsid w:val="005E6987"/>
    <w:rsid w:val="006046B9"/>
    <w:rsid w:val="00614606"/>
    <w:rsid w:val="006219C2"/>
    <w:rsid w:val="006247EE"/>
    <w:rsid w:val="00626227"/>
    <w:rsid w:val="00650270"/>
    <w:rsid w:val="00650D90"/>
    <w:rsid w:val="00651943"/>
    <w:rsid w:val="00655060"/>
    <w:rsid w:val="006659D7"/>
    <w:rsid w:val="006677A6"/>
    <w:rsid w:val="00672197"/>
    <w:rsid w:val="00685018"/>
    <w:rsid w:val="00687611"/>
    <w:rsid w:val="00691EC1"/>
    <w:rsid w:val="006A5A53"/>
    <w:rsid w:val="006B118A"/>
    <w:rsid w:val="006C41CF"/>
    <w:rsid w:val="006D41A4"/>
    <w:rsid w:val="006E167C"/>
    <w:rsid w:val="006E311E"/>
    <w:rsid w:val="00705022"/>
    <w:rsid w:val="007412E2"/>
    <w:rsid w:val="0074386A"/>
    <w:rsid w:val="00767126"/>
    <w:rsid w:val="00782886"/>
    <w:rsid w:val="007A4449"/>
    <w:rsid w:val="007B5548"/>
    <w:rsid w:val="007C53FB"/>
    <w:rsid w:val="007F1140"/>
    <w:rsid w:val="007F1BCE"/>
    <w:rsid w:val="008428B7"/>
    <w:rsid w:val="008506BD"/>
    <w:rsid w:val="00857643"/>
    <w:rsid w:val="00862E4A"/>
    <w:rsid w:val="00876B87"/>
    <w:rsid w:val="00886287"/>
    <w:rsid w:val="008B05CC"/>
    <w:rsid w:val="008B657E"/>
    <w:rsid w:val="008B7D18"/>
    <w:rsid w:val="008F1F97"/>
    <w:rsid w:val="008F4052"/>
    <w:rsid w:val="00900A40"/>
    <w:rsid w:val="0091373C"/>
    <w:rsid w:val="00920ED2"/>
    <w:rsid w:val="00922678"/>
    <w:rsid w:val="0092676B"/>
    <w:rsid w:val="00961D45"/>
    <w:rsid w:val="009643B6"/>
    <w:rsid w:val="00972F2F"/>
    <w:rsid w:val="009A218F"/>
    <w:rsid w:val="009A50ED"/>
    <w:rsid w:val="009B0039"/>
    <w:rsid w:val="009C0789"/>
    <w:rsid w:val="009C360E"/>
    <w:rsid w:val="009C3737"/>
    <w:rsid w:val="009C3B81"/>
    <w:rsid w:val="009D4EB3"/>
    <w:rsid w:val="009E2F3E"/>
    <w:rsid w:val="00A01E97"/>
    <w:rsid w:val="00A04BE2"/>
    <w:rsid w:val="00A10ACE"/>
    <w:rsid w:val="00A1616F"/>
    <w:rsid w:val="00A739B8"/>
    <w:rsid w:val="00AE0EAD"/>
    <w:rsid w:val="00B063DF"/>
    <w:rsid w:val="00B13D1B"/>
    <w:rsid w:val="00B40AFC"/>
    <w:rsid w:val="00B47415"/>
    <w:rsid w:val="00B564D0"/>
    <w:rsid w:val="00B7148F"/>
    <w:rsid w:val="00B818DF"/>
    <w:rsid w:val="00B929D3"/>
    <w:rsid w:val="00BD5A7B"/>
    <w:rsid w:val="00BD5DFB"/>
    <w:rsid w:val="00BE5E1F"/>
    <w:rsid w:val="00BF1B40"/>
    <w:rsid w:val="00BF6092"/>
    <w:rsid w:val="00C10D30"/>
    <w:rsid w:val="00C13F68"/>
    <w:rsid w:val="00C16FDA"/>
    <w:rsid w:val="00C20BDD"/>
    <w:rsid w:val="00C31D25"/>
    <w:rsid w:val="00C33DA7"/>
    <w:rsid w:val="00C44CAC"/>
    <w:rsid w:val="00C67778"/>
    <w:rsid w:val="00CB001F"/>
    <w:rsid w:val="00CC5058"/>
    <w:rsid w:val="00CC696A"/>
    <w:rsid w:val="00CD0CF3"/>
    <w:rsid w:val="00CD4ACE"/>
    <w:rsid w:val="00CE511A"/>
    <w:rsid w:val="00CE769D"/>
    <w:rsid w:val="00CF3664"/>
    <w:rsid w:val="00CF3816"/>
    <w:rsid w:val="00CF3BD8"/>
    <w:rsid w:val="00D0089B"/>
    <w:rsid w:val="00D01F44"/>
    <w:rsid w:val="00D354E1"/>
    <w:rsid w:val="00D35BF2"/>
    <w:rsid w:val="00D52117"/>
    <w:rsid w:val="00D63DE8"/>
    <w:rsid w:val="00D93DE5"/>
    <w:rsid w:val="00DA15C2"/>
    <w:rsid w:val="00DA6E8F"/>
    <w:rsid w:val="00DB0D39"/>
    <w:rsid w:val="00DB2A67"/>
    <w:rsid w:val="00DB46DF"/>
    <w:rsid w:val="00DB70E6"/>
    <w:rsid w:val="00DC7F13"/>
    <w:rsid w:val="00DD3133"/>
    <w:rsid w:val="00DF03A1"/>
    <w:rsid w:val="00E07636"/>
    <w:rsid w:val="00E14005"/>
    <w:rsid w:val="00E614DD"/>
    <w:rsid w:val="00E62745"/>
    <w:rsid w:val="00E62A6C"/>
    <w:rsid w:val="00E666BF"/>
    <w:rsid w:val="00E969BF"/>
    <w:rsid w:val="00EA1BE8"/>
    <w:rsid w:val="00EA37D2"/>
    <w:rsid w:val="00EB5AD5"/>
    <w:rsid w:val="00EF0BB2"/>
    <w:rsid w:val="00F01932"/>
    <w:rsid w:val="00F04919"/>
    <w:rsid w:val="00F136C2"/>
    <w:rsid w:val="00F17F62"/>
    <w:rsid w:val="00F20BAF"/>
    <w:rsid w:val="00F415C5"/>
    <w:rsid w:val="00F62323"/>
    <w:rsid w:val="00F625EE"/>
    <w:rsid w:val="00F6718B"/>
    <w:rsid w:val="00F942F7"/>
    <w:rsid w:val="00F9444C"/>
    <w:rsid w:val="00FA7BB2"/>
    <w:rsid w:val="00FB0D07"/>
    <w:rsid w:val="00FC54AC"/>
    <w:rsid w:val="00FD4F48"/>
    <w:rsid w:val="00FD53BB"/>
    <w:rsid w:val="00FD6788"/>
    <w:rsid w:val="00FF6384"/>
    <w:rsid w:val="00FF7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55B4E"/>
  <w15:chartTrackingRefBased/>
  <w15:docId w15:val="{EC8FC02C-311D-493A-B9B2-05BA587A1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63740297">
      <w:bodyDiv w:val="1"/>
      <w:marLeft w:val="0"/>
      <w:marRight w:val="0"/>
      <w:marTop w:val="0"/>
      <w:marBottom w:val="0"/>
      <w:divBdr>
        <w:top w:val="none" w:sz="0" w:space="0" w:color="auto"/>
        <w:left w:val="none" w:sz="0" w:space="0" w:color="auto"/>
        <w:bottom w:val="none" w:sz="0" w:space="0" w:color="auto"/>
        <w:right w:val="none" w:sz="0" w:space="0" w:color="auto"/>
      </w:divBdr>
      <w:divsChild>
        <w:div w:id="1158036518">
          <w:marLeft w:val="0"/>
          <w:marRight w:val="0"/>
          <w:marTop w:val="0"/>
          <w:marBottom w:val="0"/>
          <w:divBdr>
            <w:top w:val="none" w:sz="0" w:space="0" w:color="auto"/>
            <w:left w:val="none" w:sz="0" w:space="0" w:color="auto"/>
            <w:bottom w:val="none" w:sz="0" w:space="0" w:color="auto"/>
            <w:right w:val="none" w:sz="0" w:space="0" w:color="auto"/>
          </w:divBdr>
        </w:div>
      </w:divsChild>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42910895">
      <w:bodyDiv w:val="1"/>
      <w:marLeft w:val="0"/>
      <w:marRight w:val="0"/>
      <w:marTop w:val="0"/>
      <w:marBottom w:val="0"/>
      <w:divBdr>
        <w:top w:val="none" w:sz="0" w:space="0" w:color="auto"/>
        <w:left w:val="none" w:sz="0" w:space="0" w:color="auto"/>
        <w:bottom w:val="none" w:sz="0" w:space="0" w:color="auto"/>
        <w:right w:val="none" w:sz="0" w:space="0" w:color="auto"/>
      </w:divBdr>
      <w:divsChild>
        <w:div w:id="632367839">
          <w:marLeft w:val="0"/>
          <w:marRight w:val="0"/>
          <w:marTop w:val="0"/>
          <w:marBottom w:val="0"/>
          <w:divBdr>
            <w:top w:val="none" w:sz="0" w:space="0" w:color="auto"/>
            <w:left w:val="none" w:sz="0" w:space="0" w:color="auto"/>
            <w:bottom w:val="none" w:sz="0" w:space="0" w:color="auto"/>
            <w:right w:val="none" w:sz="0" w:space="0" w:color="auto"/>
          </w:divBdr>
        </w:div>
      </w:divsChild>
    </w:div>
    <w:div w:id="1334533147">
      <w:bodyDiv w:val="1"/>
      <w:marLeft w:val="0"/>
      <w:marRight w:val="0"/>
      <w:marTop w:val="0"/>
      <w:marBottom w:val="0"/>
      <w:divBdr>
        <w:top w:val="none" w:sz="0" w:space="0" w:color="auto"/>
        <w:left w:val="none" w:sz="0" w:space="0" w:color="auto"/>
        <w:bottom w:val="none" w:sz="0" w:space="0" w:color="auto"/>
        <w:right w:val="none" w:sz="0" w:space="0" w:color="auto"/>
      </w:divBdr>
      <w:divsChild>
        <w:div w:id="776604728">
          <w:marLeft w:val="0"/>
          <w:marRight w:val="0"/>
          <w:marTop w:val="0"/>
          <w:marBottom w:val="0"/>
          <w:divBdr>
            <w:top w:val="none" w:sz="0" w:space="0" w:color="auto"/>
            <w:left w:val="none" w:sz="0" w:space="0" w:color="auto"/>
            <w:bottom w:val="none" w:sz="0" w:space="0" w:color="auto"/>
            <w:right w:val="none" w:sz="0" w:space="0" w:color="auto"/>
          </w:divBdr>
        </w:div>
      </w:divsChild>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yah\AppData\Roaming\Microsoft\Templates\ML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Template>
  <TotalTime>1131</TotalTime>
  <Pages>6</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Reid</dc:creator>
  <cp:keywords/>
  <dc:description/>
  <cp:lastModifiedBy>Tara Reid</cp:lastModifiedBy>
  <cp:revision>187</cp:revision>
  <dcterms:created xsi:type="dcterms:W3CDTF">2021-12-07T22:21:00Z</dcterms:created>
  <dcterms:modified xsi:type="dcterms:W3CDTF">2021-12-08T17:23:00Z</dcterms:modified>
  <cp:version/>
</cp:coreProperties>
</file>