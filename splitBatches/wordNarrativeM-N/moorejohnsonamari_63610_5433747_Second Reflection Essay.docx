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541FA" w14:textId="430827C7" w:rsidR="008373B9" w:rsidRDefault="005B7B26">
      <w:pPr>
        <w:pStyle w:val="NoSpacing"/>
      </w:pPr>
      <w:r>
        <w:t>SOC 105-002</w:t>
      </w:r>
    </w:p>
    <w:p w14:paraId="69D0CCB0" w14:textId="57F927C9" w:rsidR="008373B9" w:rsidRDefault="005B7B26">
      <w:pPr>
        <w:pStyle w:val="NoSpacing"/>
      </w:pPr>
      <w:r>
        <w:t>November 29, 2021</w:t>
      </w:r>
    </w:p>
    <w:p w14:paraId="0A4976F9" w14:textId="22AAE279" w:rsidR="008373B9" w:rsidRDefault="00C74B00">
      <w:pPr>
        <w:pStyle w:val="Title"/>
      </w:pPr>
      <w:r>
        <w:t xml:space="preserve">A small overlook on </w:t>
      </w:r>
      <w:r w:rsidR="00E0081B">
        <w:t>Sociology’s many concepts</w:t>
      </w:r>
    </w:p>
    <w:p w14:paraId="46D0F98B" w14:textId="202B1CA3" w:rsidR="003753B1" w:rsidRDefault="00ED507E" w:rsidP="003753B1">
      <w:r>
        <w:t xml:space="preserve">As we have all read </w:t>
      </w:r>
      <w:r w:rsidR="0060389D">
        <w:t xml:space="preserve">what Harari had to say </w:t>
      </w:r>
      <w:r w:rsidR="006107CF">
        <w:t>within his book “21 Lessons for the 21</w:t>
      </w:r>
      <w:r w:rsidR="006107CF" w:rsidRPr="006107CF">
        <w:rPr>
          <w:vertAlign w:val="superscript"/>
        </w:rPr>
        <w:t>st</w:t>
      </w:r>
      <w:r w:rsidR="006107CF">
        <w:t xml:space="preserve"> Century” </w:t>
      </w:r>
      <w:r w:rsidR="00A335F3">
        <w:t>as well as the numerous readings within the many modules throughout our time in this Sociology class.</w:t>
      </w:r>
      <w:r w:rsidR="00C21D1F">
        <w:t xml:space="preserve"> There </w:t>
      </w:r>
      <w:r w:rsidR="00E0081B">
        <w:t>have</w:t>
      </w:r>
      <w:r w:rsidR="00C21D1F">
        <w:t xml:space="preserve"> been numerous points </w:t>
      </w:r>
      <w:r w:rsidR="00CF5855">
        <w:t xml:space="preserve">made that I am sure I was not the only one who were intrigued to learn about but with that comes </w:t>
      </w:r>
      <w:r w:rsidR="00157A05">
        <w:t xml:space="preserve">some gray area. </w:t>
      </w:r>
      <w:r w:rsidR="00E0081B">
        <w:t>While we have rea</w:t>
      </w:r>
      <w:r w:rsidR="00926444">
        <w:t xml:space="preserve">d the brilliant concepts from authors </w:t>
      </w:r>
      <w:r w:rsidR="007204A2">
        <w:t>including</w:t>
      </w:r>
      <w:r w:rsidR="00926444">
        <w:t xml:space="preserve"> Durkheim, </w:t>
      </w:r>
      <w:r w:rsidR="00B61181">
        <w:t xml:space="preserve">Mead, Goffman, Foucault, </w:t>
      </w:r>
      <w:proofErr w:type="gramStart"/>
      <w:r w:rsidR="00B61181">
        <w:t>Har</w:t>
      </w:r>
      <w:r w:rsidR="007204A2">
        <w:t>ari</w:t>
      </w:r>
      <w:proofErr w:type="gramEnd"/>
      <w:r w:rsidR="007204A2">
        <w:t xml:space="preserve"> and the list just goes on and on</w:t>
      </w:r>
      <w:r w:rsidR="00B10C5B">
        <w:t xml:space="preserve">, it would be </w:t>
      </w:r>
      <w:r w:rsidR="0020694D">
        <w:t xml:space="preserve">inadequate to say that there is no overlap in some of these concepts. </w:t>
      </w:r>
      <w:r w:rsidR="00533E76">
        <w:t>Now rather that overlap be inconsistent or consistent with one another would be hard to tell with just a single glance at this material</w:t>
      </w:r>
      <w:r w:rsidR="00D73A31">
        <w:t>.</w:t>
      </w:r>
    </w:p>
    <w:p w14:paraId="6A389606" w14:textId="77777777" w:rsidR="004C7656" w:rsidRDefault="00D0733D" w:rsidP="003753B1">
      <w:r>
        <w:t>The first r</w:t>
      </w:r>
      <w:r w:rsidR="00653A8F">
        <w:t xml:space="preserve">eading that I would like to bring to your attention is </w:t>
      </w:r>
      <w:r w:rsidR="009B58C4">
        <w:t xml:space="preserve">one of the first readings if not the very first </w:t>
      </w:r>
      <w:r w:rsidR="00F973ED">
        <w:t xml:space="preserve">one </w:t>
      </w:r>
      <w:r w:rsidR="009B58C4">
        <w:t>we were given</w:t>
      </w:r>
      <w:r w:rsidR="003E37F3">
        <w:t>, The Neurology of Religion</w:t>
      </w:r>
      <w:r w:rsidR="00F46CA0">
        <w:t xml:space="preserve"> which was written by Maryanski and Turner</w:t>
      </w:r>
      <w:r w:rsidR="003E37F3">
        <w:t>. This reading goes into quite some d</w:t>
      </w:r>
      <w:r w:rsidR="0047770A">
        <w:t xml:space="preserve">etail about the adaptions that had to happen for humans to reach the spot where they are today. </w:t>
      </w:r>
      <w:r w:rsidR="003856EA">
        <w:t>Great Ap</w:t>
      </w:r>
      <w:r w:rsidR="003C31F8">
        <w:t xml:space="preserve">es back in the early ages </w:t>
      </w:r>
      <w:r w:rsidR="005A16F4">
        <w:t>adapted in ways that seem far beyond understandable to me</w:t>
      </w:r>
      <w:r w:rsidR="003273E1">
        <w:t>. These Great Apes were ab</w:t>
      </w:r>
      <w:r w:rsidR="00430C26">
        <w:t xml:space="preserve">le to have rationality </w:t>
      </w:r>
      <w:r w:rsidR="0018162A">
        <w:t xml:space="preserve">which </w:t>
      </w:r>
      <w:r w:rsidR="00BF0A26">
        <w:t xml:space="preserve">only came about according to Maryanski and Turner </w:t>
      </w:r>
      <w:r w:rsidR="005806E5">
        <w:t xml:space="preserve">because they had the ability to have emotions. When one </w:t>
      </w:r>
      <w:proofErr w:type="gramStart"/>
      <w:r w:rsidR="005806E5">
        <w:t>is able to</w:t>
      </w:r>
      <w:proofErr w:type="gramEnd"/>
      <w:r w:rsidR="005806E5">
        <w:t xml:space="preserve"> have emotions </w:t>
      </w:r>
      <w:r w:rsidR="002C72D5">
        <w:t xml:space="preserve">or has emotions in general it can allow for things such as stronger relationship bonds to form </w:t>
      </w:r>
      <w:r w:rsidR="00AF3A4D">
        <w:t xml:space="preserve">which would be needed for these Great Apes to eventually became the humans they adapted to. Emotions also enable one to </w:t>
      </w:r>
      <w:r w:rsidR="00EE6A01">
        <w:t xml:space="preserve">think symbolically </w:t>
      </w:r>
      <w:r w:rsidR="001346F6">
        <w:t xml:space="preserve">which when you look at the bigger picture this is what ultimately allowed </w:t>
      </w:r>
      <w:r w:rsidR="00AA1918">
        <w:t xml:space="preserve">societies, </w:t>
      </w:r>
      <w:r w:rsidR="00AA1918">
        <w:lastRenderedPageBreak/>
        <w:t xml:space="preserve">religions, and families etc. to be able to exist today. </w:t>
      </w:r>
      <w:r w:rsidR="00270396">
        <w:t>This then becomes quite consistent with the theory of collective consciousness (Durkheim) as a whole</w:t>
      </w:r>
      <w:r w:rsidR="0003446E">
        <w:t xml:space="preserve">. </w:t>
      </w:r>
    </w:p>
    <w:p w14:paraId="30F64F8A" w14:textId="211CD588" w:rsidR="00D73A31" w:rsidRDefault="0003446E" w:rsidP="004C7656">
      <w:pPr>
        <w:ind w:firstLine="0"/>
      </w:pPr>
      <w:r>
        <w:t xml:space="preserve">With the Great Apes now not only being able to symbolically think as well as form these stronger bonds </w:t>
      </w:r>
      <w:r w:rsidR="00F75F9B">
        <w:t>it will only continue to increase the size of one’s emotional c</w:t>
      </w:r>
      <w:r w:rsidR="00E30B59">
        <w:t xml:space="preserve">apacity </w:t>
      </w:r>
      <w:r w:rsidR="00A43138">
        <w:t xml:space="preserve">which </w:t>
      </w:r>
      <w:r w:rsidR="00706618">
        <w:t xml:space="preserve">made it possible for spoken languages as well as cultures to come about. </w:t>
      </w:r>
      <w:r w:rsidR="00A476BF">
        <w:t>As a</w:t>
      </w:r>
      <w:r w:rsidR="00784FB2">
        <w:t xml:space="preserve"> </w:t>
      </w:r>
      <w:r w:rsidR="00A476BF">
        <w:t xml:space="preserve">part of all of this comes </w:t>
      </w:r>
      <w:r w:rsidR="00784FB2">
        <w:t xml:space="preserve">religion, and according to Durkheim society would not </w:t>
      </w:r>
      <w:r w:rsidR="00975177">
        <w:t xml:space="preserve">have to about if it wasn’t for religious forces. The belief that there is something </w:t>
      </w:r>
      <w:r w:rsidR="00FE4DD2">
        <w:t>beyond</w:t>
      </w:r>
      <w:r w:rsidR="00662D92">
        <w:t xml:space="preserve"> the life we lie here on Earth. This can be quite scary to think about especially since there is no evidence that there is anything </w:t>
      </w:r>
      <w:r w:rsidR="002C3FEC">
        <w:t xml:space="preserve">after death for all we know it could be total darkness or we could all come back as bunnies…just something to think about! </w:t>
      </w:r>
    </w:p>
    <w:p w14:paraId="10A31D8D" w14:textId="22A99731" w:rsidR="002C3FEC" w:rsidRDefault="002C3FEC" w:rsidP="003753B1">
      <w:r>
        <w:t>B</w:t>
      </w:r>
      <w:r w:rsidR="00D81F4E">
        <w:t>ack on the topic</w:t>
      </w:r>
      <w:r w:rsidR="00192698">
        <w:t>, religion gives something to the collective to believe in so the inevitable fate that awaits us all isn’t as scary</w:t>
      </w:r>
      <w:r w:rsidR="00C36706">
        <w:t xml:space="preserve">. </w:t>
      </w:r>
      <w:r w:rsidR="00EA1E55">
        <w:t xml:space="preserve">Harari on the other hand </w:t>
      </w:r>
      <w:r w:rsidR="00505C6B">
        <w:t xml:space="preserve">believes that </w:t>
      </w:r>
      <w:r w:rsidR="00BA68FB">
        <w:t xml:space="preserve">while religion can </w:t>
      </w:r>
      <w:r w:rsidR="005F51A2">
        <w:t xml:space="preserve">help bring people together as well as give people what seems to be a sense of identity it also </w:t>
      </w:r>
      <w:r w:rsidR="00B975BC">
        <w:t xml:space="preserve">makes those who have different beliefs </w:t>
      </w:r>
      <w:r w:rsidR="00E47BD8">
        <w:t>not be able to see eye to eye, which in all honesty is the tr</w:t>
      </w:r>
      <w:r w:rsidR="00A31910">
        <w:t xml:space="preserve">uth in my opinion. </w:t>
      </w:r>
      <w:r w:rsidR="00587529">
        <w:t>Religion</w:t>
      </w:r>
      <w:r w:rsidR="00FE4DD2">
        <w:t xml:space="preserve"> </w:t>
      </w:r>
      <w:r w:rsidR="009D7838">
        <w:t>(</w:t>
      </w:r>
      <w:r w:rsidR="00FE4DD2">
        <w:t>chapter 8)</w:t>
      </w:r>
      <w:r w:rsidR="00587529">
        <w:t xml:space="preserve"> according to Harari </w:t>
      </w:r>
      <w:r w:rsidR="00852614">
        <w:t xml:space="preserve">might not cure the many diseases that infect this </w:t>
      </w:r>
      <w:r w:rsidR="007B4B91">
        <w:t>world or</w:t>
      </w:r>
      <w:r w:rsidR="00852614">
        <w:t xml:space="preserve"> build the bombs that we use</w:t>
      </w:r>
      <w:r w:rsidR="0023399D">
        <w:t xml:space="preserve">/used in many </w:t>
      </w:r>
      <w:r w:rsidR="007B4B91">
        <w:t>wars,</w:t>
      </w:r>
      <w:r w:rsidR="0023399D">
        <w:t xml:space="preserve"> but religion does decide </w:t>
      </w:r>
      <w:r w:rsidR="00995509">
        <w:t xml:space="preserve">who you are and how you see others around you. It decides if you see someone like you generally see yourself or if you see them as the “other.” </w:t>
      </w:r>
      <w:r w:rsidR="00E2721B">
        <w:t xml:space="preserve">Religion has taken how many perceive people within the world to a whole new level. </w:t>
      </w:r>
      <w:r w:rsidR="000C713F">
        <w:t>H</w:t>
      </w:r>
      <w:r w:rsidR="00A034CE">
        <w:t xml:space="preserve">e expresses this by saying that there are </w:t>
      </w:r>
      <w:r w:rsidR="00460FB6">
        <w:t>“</w:t>
      </w:r>
      <w:r w:rsidR="00A034CE">
        <w:t>beautiful</w:t>
      </w:r>
      <w:r w:rsidR="00460FB6">
        <w:t>”</w:t>
      </w:r>
      <w:r w:rsidR="00A034CE">
        <w:t xml:space="preserve"> religious traditions </w:t>
      </w:r>
      <w:r w:rsidR="00CC48D2">
        <w:t xml:space="preserve">as well as </w:t>
      </w:r>
      <w:r w:rsidR="00BE1944">
        <w:t>the</w:t>
      </w:r>
      <w:r w:rsidR="00460FB6">
        <w:t xml:space="preserve">re being “ugly” religious traditions. </w:t>
      </w:r>
      <w:r w:rsidR="000148DC">
        <w:t xml:space="preserve">He then goes </w:t>
      </w:r>
      <w:r w:rsidR="00FE4DD2">
        <w:t>into</w:t>
      </w:r>
      <w:r w:rsidR="000148DC">
        <w:t xml:space="preserve"> detail talking about how </w:t>
      </w:r>
      <w:r w:rsidR="002A5088">
        <w:t xml:space="preserve">these religious traditions divide people </w:t>
      </w:r>
      <w:r w:rsidR="00882EBB">
        <w:t xml:space="preserve">and that though we are all the same there are these “small differences” that determine how one will be treated. </w:t>
      </w:r>
      <w:r w:rsidR="0097294D">
        <w:t xml:space="preserve">An example he gives of this would be how LGBT </w:t>
      </w:r>
      <w:r w:rsidR="008B07D1">
        <w:t xml:space="preserve">people are faced </w:t>
      </w:r>
      <w:r w:rsidR="00B74FDF">
        <w:t xml:space="preserve">with what is ultimately a </w:t>
      </w:r>
      <w:r w:rsidR="00FE4DD2">
        <w:t>life-</w:t>
      </w:r>
      <w:r w:rsidR="00FE4DD2">
        <w:lastRenderedPageBreak/>
        <w:t>or-death</w:t>
      </w:r>
      <w:r w:rsidR="00B74FDF">
        <w:t xml:space="preserve"> situation depending on where they live. </w:t>
      </w:r>
      <w:r w:rsidR="00A23E73">
        <w:t>In Iran I don’t know if it is considered illegal to be gay and/or lesbian within the country</w:t>
      </w:r>
      <w:r w:rsidR="00BD290B">
        <w:t xml:space="preserve"> but it is not rare for someone to be </w:t>
      </w:r>
      <w:r w:rsidR="00CE7C7F">
        <w:t xml:space="preserve">killed or most of the time </w:t>
      </w:r>
      <w:r w:rsidR="003E3BD7">
        <w:t xml:space="preserve">they would be maltreated </w:t>
      </w:r>
      <w:r w:rsidR="00E245E0">
        <w:t xml:space="preserve">due to that fact that they liked the same sex as them. </w:t>
      </w:r>
    </w:p>
    <w:p w14:paraId="684400BD" w14:textId="74BEF961" w:rsidR="00AB18EE" w:rsidRDefault="006C5F7E" w:rsidP="003753B1">
      <w:r>
        <w:t xml:space="preserve">While </w:t>
      </w:r>
      <w:proofErr w:type="gramStart"/>
      <w:r>
        <w:t>both of these</w:t>
      </w:r>
      <w:proofErr w:type="gramEnd"/>
      <w:r>
        <w:t xml:space="preserve"> concepts of religion </w:t>
      </w:r>
      <w:r w:rsidR="00D33664">
        <w:t>talk</w:t>
      </w:r>
      <w:r>
        <w:t xml:space="preserve"> about how it shapes us in many ways</w:t>
      </w:r>
      <w:r w:rsidR="00FC746F">
        <w:t xml:space="preserve">, one can see the obvious difference between the two. </w:t>
      </w:r>
      <w:r w:rsidR="003A17D2">
        <w:t xml:space="preserve">Durkheim focuses </w:t>
      </w:r>
      <w:r w:rsidR="000E6230">
        <w:t>on</w:t>
      </w:r>
      <w:r w:rsidR="003A17D2">
        <w:t xml:space="preserve"> how religion shaped us into who we are and how it brought us together </w:t>
      </w:r>
      <w:r w:rsidR="00440481">
        <w:t>and allowed us to think symbolically and become the humans we are today. Harari</w:t>
      </w:r>
      <w:r w:rsidR="00D25163">
        <w:t xml:space="preserve"> </w:t>
      </w:r>
      <w:r w:rsidR="00745920">
        <w:t>focused his concept on how religion is what is ultimately tearing us apart</w:t>
      </w:r>
      <w:r w:rsidR="00F12B23">
        <w:t xml:space="preserve">. How religion today has it’s negative as well as positive impacts but the negative in my opinion outweighs what these positives are especially since nobody truly knows </w:t>
      </w:r>
      <w:r w:rsidR="009D7B8F">
        <w:t xml:space="preserve">which religion is the most accurate and there is a good chance that </w:t>
      </w:r>
      <w:r w:rsidR="000E6230">
        <w:t>we may never know seeing how it is tearing many of us apart and causing wars.</w:t>
      </w:r>
      <w:r w:rsidR="00577732">
        <w:t xml:space="preserve"> </w:t>
      </w:r>
      <w:r w:rsidR="00C50EC4">
        <w:t xml:space="preserve">These are kind of similar in the sense that they both build </w:t>
      </w:r>
      <w:proofErr w:type="gramStart"/>
      <w:r w:rsidR="00C50EC4">
        <w:t>off of</w:t>
      </w:r>
      <w:proofErr w:type="gramEnd"/>
      <w:r w:rsidR="00C50EC4">
        <w:t xml:space="preserve"> each other that </w:t>
      </w:r>
      <w:r w:rsidR="00DA1499">
        <w:t>while we needed religion to build us together it is also the thing that could break us apart.</w:t>
      </w:r>
    </w:p>
    <w:p w14:paraId="394CAD3F" w14:textId="128BDE7E" w:rsidR="00D33664" w:rsidRDefault="00D33664" w:rsidP="003753B1">
      <w:r>
        <w:t xml:space="preserve">Now the next reading I would like to bring light to </w:t>
      </w:r>
      <w:r w:rsidR="00773056">
        <w:t>is</w:t>
      </w:r>
      <w:r w:rsidR="00ED722F">
        <w:t xml:space="preserve"> “</w:t>
      </w:r>
      <w:r w:rsidR="00C366FE">
        <w:t>Micro-foundations</w:t>
      </w:r>
      <w:r w:rsidR="00ED722F">
        <w:t>”</w:t>
      </w:r>
      <w:r w:rsidR="004E5DCB">
        <w:t xml:space="preserve"> by</w:t>
      </w:r>
      <w:r w:rsidR="00773056">
        <w:t xml:space="preserve"> </w:t>
      </w:r>
      <w:proofErr w:type="spellStart"/>
      <w:r w:rsidR="00F21D9E">
        <w:t>Fligstein</w:t>
      </w:r>
      <w:proofErr w:type="spellEnd"/>
      <w:r w:rsidR="00F21D9E">
        <w:t xml:space="preserve"> and </w:t>
      </w:r>
      <w:r w:rsidR="00C366FE">
        <w:t>Macadam’s</w:t>
      </w:r>
      <w:r w:rsidR="004E5DCB">
        <w:t xml:space="preserve">. Within this reading they both talked about how </w:t>
      </w:r>
      <w:r w:rsidR="00487242">
        <w:t>many humans thrive to have a purpose within their lives.</w:t>
      </w:r>
      <w:r w:rsidR="00E84485">
        <w:t xml:space="preserve"> </w:t>
      </w:r>
      <w:r w:rsidR="00A808E6">
        <w:t xml:space="preserve">This is </w:t>
      </w:r>
      <w:proofErr w:type="gramStart"/>
      <w:r w:rsidR="00A808E6">
        <w:t>similar to</w:t>
      </w:r>
      <w:proofErr w:type="gramEnd"/>
      <w:r w:rsidR="00A808E6">
        <w:t xml:space="preserve"> </w:t>
      </w:r>
      <w:r w:rsidR="00C366FE">
        <w:t>Durkheim’s</w:t>
      </w:r>
      <w:r w:rsidR="00A808E6">
        <w:t xml:space="preserve"> theory that religion is </w:t>
      </w:r>
      <w:r w:rsidR="00C40F75">
        <w:t xml:space="preserve">really made so that we can avoid this “existential fear” because though it may not have anything to </w:t>
      </w:r>
      <w:r w:rsidR="00C166C2">
        <w:t>do</w:t>
      </w:r>
      <w:r w:rsidR="00C40F75">
        <w:t xml:space="preserve"> with religion </w:t>
      </w:r>
      <w:r w:rsidR="00C166C2">
        <w:t>having a sense of purpose for your life can make the inevit</w:t>
      </w:r>
      <w:r w:rsidR="00145AD6">
        <w:t xml:space="preserve">able </w:t>
      </w:r>
      <w:r w:rsidR="00C366FE">
        <w:t>death,</w:t>
      </w:r>
      <w:r w:rsidR="00145AD6">
        <w:t xml:space="preserve"> we all know a little too well a bit easier to bear. One </w:t>
      </w:r>
      <w:r w:rsidR="00D347EF">
        <w:t xml:space="preserve">goes through the same process of being confused and they may feel as though their life is ultimately meaningless </w:t>
      </w:r>
      <w:r w:rsidR="00C366FE">
        <w:t>whereas</w:t>
      </w:r>
      <w:r w:rsidR="00AF7668">
        <w:t xml:space="preserve"> coming together as a collective and having these jobs can help them avoid that </w:t>
      </w:r>
      <w:proofErr w:type="gramStart"/>
      <w:r w:rsidR="00AF7668">
        <w:t>situation as a whole</w:t>
      </w:r>
      <w:proofErr w:type="gramEnd"/>
      <w:r w:rsidR="00AF7668">
        <w:t xml:space="preserve">. </w:t>
      </w:r>
      <w:r w:rsidR="00596C19">
        <w:t xml:space="preserve">Even if you take away the outlook on </w:t>
      </w:r>
      <w:r w:rsidR="00C522E7">
        <w:t>without jobs there would be no purpose or that life would not be as valued as it should be</w:t>
      </w:r>
      <w:r w:rsidR="00D0192B">
        <w:t xml:space="preserve">, our daily interactions with other humans </w:t>
      </w:r>
      <w:r w:rsidR="00F96B58">
        <w:t>continuously make us feel loved. Sp</w:t>
      </w:r>
      <w:r w:rsidR="00CE4CC2">
        <w:t xml:space="preserve">ending </w:t>
      </w:r>
      <w:r w:rsidR="00CE4CC2">
        <w:lastRenderedPageBreak/>
        <w:t>time with those around you regardless of if they are strangers give everyone a sense that they are not alone especially if it is during a bad situation.</w:t>
      </w:r>
    </w:p>
    <w:p w14:paraId="606FA5EB" w14:textId="77777777" w:rsidR="005C2827" w:rsidRDefault="00AF7668" w:rsidP="005C2827">
      <w:pPr>
        <w:suppressAutoHyphens w:val="0"/>
      </w:pPr>
      <w:r>
        <w:t xml:space="preserve">Harari on the other hand in the chapter called </w:t>
      </w:r>
      <w:r w:rsidR="004E5327">
        <w:t xml:space="preserve">“Work” discusses the topic that there </w:t>
      </w:r>
      <w:r w:rsidR="00F74A55">
        <w:t xml:space="preserve">is a decent chance that the workforce we have in our head in a few years may not be anything like we would think. </w:t>
      </w:r>
      <w:r w:rsidR="00840D14">
        <w:t>These AI machines are beating humans at their own jobs which obviously would make sense being that the</w:t>
      </w:r>
      <w:r w:rsidR="00C366FE">
        <w:t xml:space="preserve">y have algorithms and can learn things a lot faster than any human can. </w:t>
      </w:r>
      <w:r w:rsidR="005C2827" w:rsidRPr="007C0262">
        <w:t xml:space="preserve">These algorithms could grant these private companies as well as the owners with more money and things that will enrich them even more. </w:t>
      </w:r>
      <w:r w:rsidR="005C2827" w:rsidRPr="005C2827">
        <w:t>So,</w:t>
      </w:r>
      <w:r w:rsidR="005C2827" w:rsidRPr="007C0262">
        <w:t xml:space="preserve"> if the rich continue to only get richer than the poor will ultimately since their economic value will </w:t>
      </w:r>
      <w:r w:rsidR="005C2827" w:rsidRPr="005C2827">
        <w:t>decrease</w:t>
      </w:r>
      <w:r w:rsidR="005C2827" w:rsidRPr="007C0262">
        <w:t xml:space="preserve"> as well as their political power. </w:t>
      </w:r>
      <w:r w:rsidR="005C2827" w:rsidRPr="005C2827">
        <w:t>Also,</w:t>
      </w:r>
      <w:r w:rsidR="005C2827" w:rsidRPr="007C0262">
        <w:t xml:space="preserve"> since these machines will be getting to know you almost more than you know yourself it can allow for these companies to not only manipulate you but also make decisions for you. If this becomes the </w:t>
      </w:r>
      <w:r w:rsidR="005C2827" w:rsidRPr="005C2827">
        <w:t>case,</w:t>
      </w:r>
      <w:r w:rsidR="005C2827" w:rsidRPr="007C0262">
        <w:t xml:space="preserve"> we will end up relying on them more than ever and it will become harder to stray away from these things.</w:t>
      </w:r>
      <w:r w:rsidR="005C2827">
        <w:t xml:space="preserve"> </w:t>
      </w:r>
    </w:p>
    <w:p w14:paraId="456725AA" w14:textId="77777777" w:rsidR="004C7656" w:rsidRDefault="00D004BA" w:rsidP="004C7656">
      <w:pPr>
        <w:suppressAutoHyphens w:val="0"/>
      </w:pPr>
      <w:r>
        <w:t xml:space="preserve">Though not having a job would not be the best thing in the world it would be beneficial when you are looking at the bigger picture. Having these AI’s take over some of these jobs could lead to improvements as well as better results in total. </w:t>
      </w:r>
      <w:r w:rsidR="00385749">
        <w:t xml:space="preserve">An example of this could be where Harari discussed </w:t>
      </w:r>
      <w:r w:rsidR="00D856D7">
        <w:t xml:space="preserve">the </w:t>
      </w:r>
      <w:r w:rsidR="00D40D65">
        <w:t>AIs</w:t>
      </w:r>
      <w:r w:rsidR="00D856D7">
        <w:t xml:space="preserve"> would take over some of the </w:t>
      </w:r>
      <w:r w:rsidR="005C2827">
        <w:t>doctors’</w:t>
      </w:r>
      <w:r w:rsidR="00D856D7">
        <w:t xml:space="preserve"> jobs which could help with </w:t>
      </w:r>
      <w:r w:rsidR="009B1B60">
        <w:t>new treatments and things of that nature to be known throughout the whole world within minutes</w:t>
      </w:r>
      <w:r w:rsidR="000B2CC3">
        <w:t xml:space="preserve"> since all the AI’s will be programmed the same.</w:t>
      </w:r>
      <w:r w:rsidR="005C2827">
        <w:t xml:space="preserve"> </w:t>
      </w:r>
    </w:p>
    <w:p w14:paraId="03262846" w14:textId="7F642B86" w:rsidR="00EF4627" w:rsidRPr="00EF4627" w:rsidRDefault="00EF4627" w:rsidP="004C7656">
      <w:pPr>
        <w:suppressAutoHyphens w:val="0"/>
        <w:ind w:firstLine="0"/>
      </w:pPr>
      <w:r w:rsidRPr="00EF4627">
        <w:rPr>
          <w:rFonts w:eastAsia="Times New Roman" w:cstheme="minorHAnsi"/>
          <w:color w:val="000000" w:themeColor="text1"/>
          <w:shd w:val="clear" w:color="auto" w:fill="FFFFFF"/>
          <w:lang w:eastAsia="en-US"/>
        </w:rPr>
        <w:t xml:space="preserve">According to Harari when changing to robots doing majority of the work there will be dangers with algorithms. When you put these robots on the same system though it can help in a numerous number of ways there is also the chance that there will be mistakes but when all these machines are on the same system every one of them will make the mistake which can ultimately lead to </w:t>
      </w:r>
      <w:r w:rsidRPr="00EF4627">
        <w:rPr>
          <w:rFonts w:eastAsia="Times New Roman" w:cstheme="minorHAnsi"/>
          <w:color w:val="000000" w:themeColor="text1"/>
          <w:shd w:val="clear" w:color="auto" w:fill="FFFFFF"/>
          <w:lang w:eastAsia="en-US"/>
        </w:rPr>
        <w:lastRenderedPageBreak/>
        <w:t>some catastrophic results.</w:t>
      </w:r>
      <w:r w:rsidR="00BD22B2">
        <w:rPr>
          <w:rFonts w:eastAsia="Times New Roman" w:cstheme="minorHAnsi"/>
          <w:color w:val="000000" w:themeColor="text1"/>
          <w:shd w:val="clear" w:color="auto" w:fill="FFFFFF"/>
          <w:lang w:eastAsia="en-US"/>
        </w:rPr>
        <w:t xml:space="preserve"> </w:t>
      </w:r>
      <w:r w:rsidR="000C7A3F">
        <w:rPr>
          <w:rFonts w:eastAsia="Times New Roman" w:cstheme="minorHAnsi"/>
          <w:color w:val="000000" w:themeColor="text1"/>
          <w:shd w:val="clear" w:color="auto" w:fill="FFFFFF"/>
          <w:lang w:eastAsia="en-US"/>
        </w:rPr>
        <w:t xml:space="preserve">Say the future did hold what Harari </w:t>
      </w:r>
      <w:r w:rsidR="0009189C">
        <w:rPr>
          <w:rFonts w:eastAsia="Times New Roman" w:cstheme="minorHAnsi"/>
          <w:color w:val="000000" w:themeColor="text1"/>
          <w:shd w:val="clear" w:color="auto" w:fill="FFFFFF"/>
          <w:lang w:eastAsia="en-US"/>
        </w:rPr>
        <w:t xml:space="preserve">used as his topic for the chapter called “Work,” </w:t>
      </w:r>
      <w:r w:rsidR="005C3C12">
        <w:rPr>
          <w:rFonts w:eastAsia="Times New Roman" w:cstheme="minorHAnsi"/>
          <w:color w:val="000000" w:themeColor="text1"/>
          <w:shd w:val="clear" w:color="auto" w:fill="FFFFFF"/>
          <w:lang w:eastAsia="en-US"/>
        </w:rPr>
        <w:t>and we take it back to the example of the doctors and hospital staff being replaced with these programmed robots</w:t>
      </w:r>
      <w:r w:rsidR="00683D10">
        <w:rPr>
          <w:rFonts w:eastAsia="Times New Roman" w:cstheme="minorHAnsi"/>
          <w:color w:val="000000" w:themeColor="text1"/>
          <w:shd w:val="clear" w:color="auto" w:fill="FFFFFF"/>
          <w:lang w:eastAsia="en-US"/>
        </w:rPr>
        <w:t xml:space="preserve">. Personally, I would find it quite terrifying to be about to undergo surgery and all I see </w:t>
      </w:r>
      <w:r w:rsidR="009900E7">
        <w:rPr>
          <w:rFonts w:eastAsia="Times New Roman" w:cstheme="minorHAnsi"/>
          <w:color w:val="000000" w:themeColor="text1"/>
          <w:shd w:val="clear" w:color="auto" w:fill="FFFFFF"/>
          <w:lang w:eastAsia="en-US"/>
        </w:rPr>
        <w:t>is a robot there to comfort me knowing that there is even the slightest possibility that I may not make it out alive of that operating room. Regardless of the jobs being lost</w:t>
      </w:r>
      <w:r w:rsidR="002955DE">
        <w:rPr>
          <w:rFonts w:eastAsia="Times New Roman" w:cstheme="minorHAnsi"/>
          <w:color w:val="000000" w:themeColor="text1"/>
          <w:shd w:val="clear" w:color="auto" w:fill="FFFFFF"/>
          <w:lang w:eastAsia="en-US"/>
        </w:rPr>
        <w:t xml:space="preserve"> nothing can compare to the soothing aur</w:t>
      </w:r>
      <w:r w:rsidR="007458CC">
        <w:rPr>
          <w:rFonts w:eastAsia="Times New Roman" w:cstheme="minorHAnsi"/>
          <w:color w:val="000000" w:themeColor="text1"/>
          <w:shd w:val="clear" w:color="auto" w:fill="FFFFFF"/>
          <w:lang w:eastAsia="en-US"/>
        </w:rPr>
        <w:t xml:space="preserve">a of a nice man or lady being there and reassuring you that everything will be alright. I would be exactly like </w:t>
      </w:r>
      <w:proofErr w:type="spellStart"/>
      <w:r w:rsidR="00200740">
        <w:rPr>
          <w:rFonts w:eastAsia="Times New Roman" w:cstheme="minorHAnsi"/>
          <w:color w:val="000000" w:themeColor="text1"/>
          <w:shd w:val="clear" w:color="auto" w:fill="FFFFFF"/>
          <w:lang w:eastAsia="en-US"/>
        </w:rPr>
        <w:t>Fligstein</w:t>
      </w:r>
      <w:proofErr w:type="spellEnd"/>
      <w:r w:rsidR="00200740">
        <w:rPr>
          <w:rFonts w:eastAsia="Times New Roman" w:cstheme="minorHAnsi"/>
          <w:color w:val="000000" w:themeColor="text1"/>
          <w:shd w:val="clear" w:color="auto" w:fill="FFFFFF"/>
          <w:lang w:eastAsia="en-US"/>
        </w:rPr>
        <w:t xml:space="preserve"> and </w:t>
      </w:r>
      <w:proofErr w:type="spellStart"/>
      <w:r w:rsidR="00200740">
        <w:rPr>
          <w:rFonts w:eastAsia="Times New Roman" w:cstheme="minorHAnsi"/>
          <w:color w:val="000000" w:themeColor="text1"/>
          <w:shd w:val="clear" w:color="auto" w:fill="FFFFFF"/>
          <w:lang w:eastAsia="en-US"/>
        </w:rPr>
        <w:t>MacAdam’s</w:t>
      </w:r>
      <w:proofErr w:type="spellEnd"/>
      <w:r w:rsidR="00200740">
        <w:rPr>
          <w:rFonts w:eastAsia="Times New Roman" w:cstheme="minorHAnsi"/>
          <w:color w:val="000000" w:themeColor="text1"/>
          <w:shd w:val="clear" w:color="auto" w:fill="FFFFFF"/>
          <w:lang w:eastAsia="en-US"/>
        </w:rPr>
        <w:t xml:space="preserve"> said… I would </w:t>
      </w:r>
      <w:r w:rsidR="00E853E4">
        <w:rPr>
          <w:rFonts w:eastAsia="Times New Roman" w:cstheme="minorHAnsi"/>
          <w:color w:val="000000" w:themeColor="text1"/>
          <w:shd w:val="clear" w:color="auto" w:fill="FFFFFF"/>
          <w:lang w:eastAsia="en-US"/>
        </w:rPr>
        <w:t>feel meaning</w:t>
      </w:r>
      <w:r w:rsidR="00324938">
        <w:rPr>
          <w:rFonts w:eastAsia="Times New Roman" w:cstheme="minorHAnsi"/>
          <w:color w:val="000000" w:themeColor="text1"/>
          <w:shd w:val="clear" w:color="auto" w:fill="FFFFFF"/>
          <w:lang w:eastAsia="en-US"/>
        </w:rPr>
        <w:t xml:space="preserve">less that one I already don’t have a job so my life purpose that I worked hard for my whole life is thrown out the window but I also </w:t>
      </w:r>
      <w:r w:rsidR="001F5749">
        <w:rPr>
          <w:rFonts w:eastAsia="Times New Roman" w:cstheme="minorHAnsi"/>
          <w:color w:val="000000" w:themeColor="text1"/>
          <w:shd w:val="clear" w:color="auto" w:fill="FFFFFF"/>
          <w:lang w:eastAsia="en-US"/>
        </w:rPr>
        <w:t>would feel terrified that I may get to experience the inev</w:t>
      </w:r>
      <w:r w:rsidR="000A0EC8">
        <w:rPr>
          <w:rFonts w:eastAsia="Times New Roman" w:cstheme="minorHAnsi"/>
          <w:color w:val="000000" w:themeColor="text1"/>
          <w:shd w:val="clear" w:color="auto" w:fill="FFFFFF"/>
          <w:lang w:eastAsia="en-US"/>
        </w:rPr>
        <w:t>itable fate everyone is waiting for because the robot messed up an algorithm and now I am dead.</w:t>
      </w:r>
      <w:r w:rsidR="007458CC">
        <w:rPr>
          <w:rFonts w:eastAsia="Times New Roman" w:cstheme="minorHAnsi"/>
          <w:color w:val="000000" w:themeColor="text1"/>
          <w:shd w:val="clear" w:color="auto" w:fill="FFFFFF"/>
          <w:lang w:eastAsia="en-US"/>
        </w:rPr>
        <w:t xml:space="preserve"> </w:t>
      </w:r>
      <w:r w:rsidR="00BD22B2">
        <w:rPr>
          <w:rFonts w:eastAsia="Times New Roman" w:cstheme="minorHAnsi"/>
          <w:color w:val="000000" w:themeColor="text1"/>
          <w:shd w:val="clear" w:color="auto" w:fill="FFFFFF"/>
          <w:lang w:eastAsia="en-US"/>
        </w:rPr>
        <w:t xml:space="preserve">With all of this being out in the open and knowing that </w:t>
      </w:r>
      <w:proofErr w:type="spellStart"/>
      <w:r w:rsidR="00BD22B2">
        <w:rPr>
          <w:rFonts w:eastAsia="Times New Roman" w:cstheme="minorHAnsi"/>
          <w:color w:val="000000" w:themeColor="text1"/>
          <w:shd w:val="clear" w:color="auto" w:fill="FFFFFF"/>
          <w:lang w:eastAsia="en-US"/>
        </w:rPr>
        <w:t>Fligstein</w:t>
      </w:r>
      <w:proofErr w:type="spellEnd"/>
      <w:r w:rsidR="00BD22B2">
        <w:rPr>
          <w:rFonts w:eastAsia="Times New Roman" w:cstheme="minorHAnsi"/>
          <w:color w:val="000000" w:themeColor="text1"/>
          <w:shd w:val="clear" w:color="auto" w:fill="FFFFFF"/>
          <w:lang w:eastAsia="en-US"/>
        </w:rPr>
        <w:t xml:space="preserve"> and </w:t>
      </w:r>
      <w:proofErr w:type="spellStart"/>
      <w:r w:rsidR="00F14608">
        <w:rPr>
          <w:rFonts w:eastAsia="Times New Roman" w:cstheme="minorHAnsi"/>
          <w:color w:val="000000" w:themeColor="text1"/>
          <w:shd w:val="clear" w:color="auto" w:fill="FFFFFF"/>
          <w:lang w:eastAsia="en-US"/>
        </w:rPr>
        <w:t>MacAdam’s</w:t>
      </w:r>
      <w:proofErr w:type="spellEnd"/>
      <w:r w:rsidR="00BD22B2">
        <w:rPr>
          <w:rFonts w:eastAsia="Times New Roman" w:cstheme="minorHAnsi"/>
          <w:color w:val="000000" w:themeColor="text1"/>
          <w:shd w:val="clear" w:color="auto" w:fill="FFFFFF"/>
          <w:lang w:eastAsia="en-US"/>
        </w:rPr>
        <w:t xml:space="preserve"> </w:t>
      </w:r>
      <w:r w:rsidR="003664F3">
        <w:rPr>
          <w:rFonts w:eastAsia="Times New Roman" w:cstheme="minorHAnsi"/>
          <w:color w:val="000000" w:themeColor="text1"/>
          <w:shd w:val="clear" w:color="auto" w:fill="FFFFFF"/>
          <w:lang w:eastAsia="en-US"/>
        </w:rPr>
        <w:t>has a theory on how we as humans ultimately need a purpose in life it does leave one wondering wh</w:t>
      </w:r>
      <w:r w:rsidR="00F14608">
        <w:rPr>
          <w:rFonts w:eastAsia="Times New Roman" w:cstheme="minorHAnsi"/>
          <w:color w:val="000000" w:themeColor="text1"/>
          <w:shd w:val="clear" w:color="auto" w:fill="FFFFFF"/>
          <w:lang w:eastAsia="en-US"/>
        </w:rPr>
        <w:t>at the future has in store for all of us.</w:t>
      </w:r>
      <w:r w:rsidR="00FD6277">
        <w:rPr>
          <w:rFonts w:eastAsia="Times New Roman" w:cstheme="minorHAnsi"/>
          <w:color w:val="000000" w:themeColor="text1"/>
          <w:shd w:val="clear" w:color="auto" w:fill="FFFFFF"/>
          <w:lang w:eastAsia="en-US"/>
        </w:rPr>
        <w:t xml:space="preserve"> </w:t>
      </w:r>
    </w:p>
    <w:p w14:paraId="59B4A861" w14:textId="77777777" w:rsidR="00EF4627" w:rsidRPr="00EF4627" w:rsidRDefault="00EF4627" w:rsidP="00EF4627"/>
    <w:sectPr w:rsidR="00EF4627" w:rsidRPr="00EF4627">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6AA8E" w14:textId="77777777" w:rsidR="001A1DB7" w:rsidRDefault="001A1DB7">
      <w:pPr>
        <w:spacing w:line="240" w:lineRule="auto"/>
      </w:pPr>
      <w:r>
        <w:separator/>
      </w:r>
    </w:p>
  </w:endnote>
  <w:endnote w:type="continuationSeparator" w:id="0">
    <w:p w14:paraId="5C023EDC" w14:textId="77777777" w:rsidR="001A1DB7" w:rsidRDefault="001A1D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2F0CB" w14:textId="77777777" w:rsidR="001A1DB7" w:rsidRDefault="001A1DB7">
      <w:pPr>
        <w:spacing w:line="240" w:lineRule="auto"/>
      </w:pPr>
      <w:r>
        <w:separator/>
      </w:r>
    </w:p>
  </w:footnote>
  <w:footnote w:type="continuationSeparator" w:id="0">
    <w:p w14:paraId="0EAFD572" w14:textId="77777777" w:rsidR="001A1DB7" w:rsidRDefault="001A1D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565FA" w14:textId="6B548337" w:rsidR="008373B9" w:rsidRDefault="001A1DB7">
    <w:pPr>
      <w:pStyle w:val="Header"/>
    </w:pPr>
    <w:sdt>
      <w:sdtPr>
        <w:id w:val="1568531701"/>
        <w:placeholder>
          <w:docPart w:val="883F967127B80F4DA5B5B560C8C9D759"/>
        </w:placeholder>
        <w:dataBinding w:prefixMappings="xmlns:ns0='http://schemas.microsoft.com/office/2006/coverPageProps' " w:xpath="/ns0:CoverPageProperties[1]/ns0:Abstract[1]" w:storeItemID="{55AF091B-3C7A-41E3-B477-F2FDAA23CFDA}"/>
        <w15:appearance w15:val="hidden"/>
        <w:text/>
      </w:sdtPr>
      <w:sdtEndPr/>
      <w:sdtContent>
        <w:r w:rsidR="005B7B26">
          <w:t>Moore</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F08BC" w14:textId="773A4E1E" w:rsidR="008373B9" w:rsidRDefault="001A1DB7">
    <w:pPr>
      <w:pStyle w:val="Header"/>
    </w:pPr>
    <w:sdt>
      <w:sdtPr>
        <w:id w:val="-348181431"/>
        <w:placeholder>
          <w:docPart w:val="6EBC1312DCEBAE41BBAB9A579970A179"/>
        </w:placeholder>
        <w:dataBinding w:prefixMappings="xmlns:ns0='http://schemas.microsoft.com/office/2006/coverPageProps' " w:xpath="/ns0:CoverPageProperties[1]/ns0:Abstract[1]" w:storeItemID="{55AF091B-3C7A-41E3-B477-F2FDAA23CFDA}"/>
        <w15:appearance w15:val="hidden"/>
        <w:text/>
      </w:sdtPr>
      <w:sdtEndPr/>
      <w:sdtContent>
        <w:r w:rsidR="005B7B26">
          <w:t>Moore</w:t>
        </w:r>
      </w:sdtContent>
    </w:sdt>
    <w:r>
      <w:t xml:space="preserve"> </w:t>
    </w:r>
    <w:r>
      <w:fldChar w:fldCharType="begin"/>
    </w:r>
    <w:r>
      <w:instrText xml:space="preserve"> PAGE   \* MER</w:instrText>
    </w:r>
    <w:r>
      <w:instrText xml:space="preserve">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4A"/>
    <w:rsid w:val="000148DC"/>
    <w:rsid w:val="0003446E"/>
    <w:rsid w:val="0009189C"/>
    <w:rsid w:val="000A0EC8"/>
    <w:rsid w:val="000B2CC3"/>
    <w:rsid w:val="000C713F"/>
    <w:rsid w:val="000C7A3F"/>
    <w:rsid w:val="000E6230"/>
    <w:rsid w:val="001346F6"/>
    <w:rsid w:val="00145AD6"/>
    <w:rsid w:val="00157A05"/>
    <w:rsid w:val="0018162A"/>
    <w:rsid w:val="00192698"/>
    <w:rsid w:val="001A1DB7"/>
    <w:rsid w:val="001F5749"/>
    <w:rsid w:val="00200740"/>
    <w:rsid w:val="0020694D"/>
    <w:rsid w:val="0023399D"/>
    <w:rsid w:val="00270396"/>
    <w:rsid w:val="002955DE"/>
    <w:rsid w:val="002A5088"/>
    <w:rsid w:val="002C3FEC"/>
    <w:rsid w:val="002C72D5"/>
    <w:rsid w:val="00320DFD"/>
    <w:rsid w:val="00324938"/>
    <w:rsid w:val="003273E1"/>
    <w:rsid w:val="003664F3"/>
    <w:rsid w:val="003753B1"/>
    <w:rsid w:val="003856EA"/>
    <w:rsid w:val="00385749"/>
    <w:rsid w:val="003A17D2"/>
    <w:rsid w:val="003C31F8"/>
    <w:rsid w:val="003D55E4"/>
    <w:rsid w:val="003E37F3"/>
    <w:rsid w:val="003E3BD7"/>
    <w:rsid w:val="00430C26"/>
    <w:rsid w:val="00440481"/>
    <w:rsid w:val="00460FB6"/>
    <w:rsid w:val="0047770A"/>
    <w:rsid w:val="00487242"/>
    <w:rsid w:val="004C7656"/>
    <w:rsid w:val="004E5327"/>
    <w:rsid w:val="004E5DCB"/>
    <w:rsid w:val="00505C6B"/>
    <w:rsid w:val="00526E28"/>
    <w:rsid w:val="005336E1"/>
    <w:rsid w:val="00533E76"/>
    <w:rsid w:val="00573061"/>
    <w:rsid w:val="00577732"/>
    <w:rsid w:val="005806E5"/>
    <w:rsid w:val="00587529"/>
    <w:rsid w:val="00596C19"/>
    <w:rsid w:val="005A16F4"/>
    <w:rsid w:val="005B7B26"/>
    <w:rsid w:val="005C2827"/>
    <w:rsid w:val="005C3C12"/>
    <w:rsid w:val="005F51A2"/>
    <w:rsid w:val="0060389D"/>
    <w:rsid w:val="006107CF"/>
    <w:rsid w:val="00653A8F"/>
    <w:rsid w:val="00662D92"/>
    <w:rsid w:val="00683D10"/>
    <w:rsid w:val="006C5F7E"/>
    <w:rsid w:val="00706618"/>
    <w:rsid w:val="007204A2"/>
    <w:rsid w:val="007458CC"/>
    <w:rsid w:val="00745920"/>
    <w:rsid w:val="00773056"/>
    <w:rsid w:val="00784FB2"/>
    <w:rsid w:val="007B4B91"/>
    <w:rsid w:val="007C0262"/>
    <w:rsid w:val="008373B9"/>
    <w:rsid w:val="00840D14"/>
    <w:rsid w:val="00852614"/>
    <w:rsid w:val="00882EBB"/>
    <w:rsid w:val="008B07D1"/>
    <w:rsid w:val="00926444"/>
    <w:rsid w:val="0097294D"/>
    <w:rsid w:val="00975177"/>
    <w:rsid w:val="009900E7"/>
    <w:rsid w:val="00995509"/>
    <w:rsid w:val="009B1B60"/>
    <w:rsid w:val="009B58C4"/>
    <w:rsid w:val="009D7838"/>
    <w:rsid w:val="009D7B8F"/>
    <w:rsid w:val="00A034CE"/>
    <w:rsid w:val="00A23E73"/>
    <w:rsid w:val="00A31910"/>
    <w:rsid w:val="00A335F3"/>
    <w:rsid w:val="00A43138"/>
    <w:rsid w:val="00A476BF"/>
    <w:rsid w:val="00A808E6"/>
    <w:rsid w:val="00AA1918"/>
    <w:rsid w:val="00AB18EE"/>
    <w:rsid w:val="00AF3A4D"/>
    <w:rsid w:val="00AF7668"/>
    <w:rsid w:val="00B01983"/>
    <w:rsid w:val="00B10C5B"/>
    <w:rsid w:val="00B15DE8"/>
    <w:rsid w:val="00B61181"/>
    <w:rsid w:val="00B74FDF"/>
    <w:rsid w:val="00B9584A"/>
    <w:rsid w:val="00B975BC"/>
    <w:rsid w:val="00BA68FB"/>
    <w:rsid w:val="00BD22B2"/>
    <w:rsid w:val="00BD290B"/>
    <w:rsid w:val="00BE1944"/>
    <w:rsid w:val="00BF0A26"/>
    <w:rsid w:val="00C166C2"/>
    <w:rsid w:val="00C21D1F"/>
    <w:rsid w:val="00C366FE"/>
    <w:rsid w:val="00C36706"/>
    <w:rsid w:val="00C40F75"/>
    <w:rsid w:val="00C50EC4"/>
    <w:rsid w:val="00C522E7"/>
    <w:rsid w:val="00C74B00"/>
    <w:rsid w:val="00CC48D2"/>
    <w:rsid w:val="00CE48B2"/>
    <w:rsid w:val="00CE4CC2"/>
    <w:rsid w:val="00CE7C7F"/>
    <w:rsid w:val="00CF5855"/>
    <w:rsid w:val="00D004BA"/>
    <w:rsid w:val="00D0192B"/>
    <w:rsid w:val="00D0733D"/>
    <w:rsid w:val="00D25163"/>
    <w:rsid w:val="00D33664"/>
    <w:rsid w:val="00D347EF"/>
    <w:rsid w:val="00D40D65"/>
    <w:rsid w:val="00D73A31"/>
    <w:rsid w:val="00D81F4E"/>
    <w:rsid w:val="00D856D7"/>
    <w:rsid w:val="00DA1499"/>
    <w:rsid w:val="00E0081B"/>
    <w:rsid w:val="00E245E0"/>
    <w:rsid w:val="00E2721B"/>
    <w:rsid w:val="00E30B59"/>
    <w:rsid w:val="00E47BD8"/>
    <w:rsid w:val="00E84485"/>
    <w:rsid w:val="00E853E4"/>
    <w:rsid w:val="00EA1E55"/>
    <w:rsid w:val="00ED507E"/>
    <w:rsid w:val="00ED722F"/>
    <w:rsid w:val="00EE6A01"/>
    <w:rsid w:val="00EF4627"/>
    <w:rsid w:val="00F12B23"/>
    <w:rsid w:val="00F14608"/>
    <w:rsid w:val="00F21D9E"/>
    <w:rsid w:val="00F46CA0"/>
    <w:rsid w:val="00F74A55"/>
    <w:rsid w:val="00F75F9B"/>
    <w:rsid w:val="00F96B58"/>
    <w:rsid w:val="00F973ED"/>
    <w:rsid w:val="00FC746F"/>
    <w:rsid w:val="00FD6277"/>
    <w:rsid w:val="00FE4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7570"/>
  <w15:chartTrackingRefBased/>
  <w15:docId w15:val="{EDE475D0-246C-8C47-A697-809B9599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827"/>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63889082">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72641502">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14640646">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arimoore/Library/Containers/com.microsoft.Word/Data/Library/Application%20Support/Microsoft/Office/16.0/DTS/en-US%7bDE5F15BF-BFE0-5D46-8C46-262F00BC61A8%7d/%7b34E47D3C-60B3-6743-AB98-7ADCD24F89C4%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83F967127B80F4DA5B5B560C8C9D759"/>
        <w:category>
          <w:name w:val="General"/>
          <w:gallery w:val="placeholder"/>
        </w:category>
        <w:types>
          <w:type w:val="bbPlcHdr"/>
        </w:types>
        <w:behaviors>
          <w:behavior w:val="content"/>
        </w:behaviors>
        <w:guid w:val="{B418928C-6450-E44F-A1B2-22A11CA052B5}"/>
      </w:docPartPr>
      <w:docPartBody>
        <w:p w:rsidR="00000000" w:rsidRDefault="00316FB3">
          <w:pPr>
            <w:pStyle w:val="883F967127B80F4DA5B5B560C8C9D759"/>
          </w:pPr>
          <w:r>
            <w:t>Row Heading</w:t>
          </w:r>
        </w:p>
      </w:docPartBody>
    </w:docPart>
    <w:docPart>
      <w:docPartPr>
        <w:name w:val="6EBC1312DCEBAE41BBAB9A579970A179"/>
        <w:category>
          <w:name w:val="General"/>
          <w:gallery w:val="placeholder"/>
        </w:category>
        <w:types>
          <w:type w:val="bbPlcHdr"/>
        </w:types>
        <w:behaviors>
          <w:behavior w:val="content"/>
        </w:behaviors>
        <w:guid w:val="{CE92F958-120C-4246-BA75-359C582B7403}"/>
      </w:docPartPr>
      <w:docPartBody>
        <w:p w:rsidR="00000000" w:rsidRDefault="00316FB3">
          <w:pPr>
            <w:pStyle w:val="6EBC1312DCEBAE41BBAB9A579970A179"/>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B3"/>
    <w:rsid w:val="00316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5AA1C28AAEBC46A6C2650A424F554F">
    <w:name w:val="605AA1C28AAEBC46A6C2650A424F554F"/>
  </w:style>
  <w:style w:type="paragraph" w:customStyle="1" w:styleId="6AA026D1F284454DA7D38F9F28E38841">
    <w:name w:val="6AA026D1F284454DA7D38F9F28E38841"/>
  </w:style>
  <w:style w:type="paragraph" w:customStyle="1" w:styleId="C5E04931B8C0D94D8F7EFDC17A059EF8">
    <w:name w:val="C5E04931B8C0D94D8F7EFDC17A059EF8"/>
  </w:style>
  <w:style w:type="paragraph" w:customStyle="1" w:styleId="D8FFEFBB4C234046BF417A62D13ACA46">
    <w:name w:val="D8FFEFBB4C234046BF417A62D13ACA46"/>
  </w:style>
  <w:style w:type="paragraph" w:customStyle="1" w:styleId="DAA46864819CFD4A8A5FB58C96055288">
    <w:name w:val="DAA46864819CFD4A8A5FB58C96055288"/>
  </w:style>
  <w:style w:type="paragraph" w:customStyle="1" w:styleId="C1CB8F70724E214EB2952201500E3AE9">
    <w:name w:val="C1CB8F70724E214EB2952201500E3AE9"/>
  </w:style>
  <w:style w:type="character" w:styleId="Emphasis">
    <w:name w:val="Emphasis"/>
    <w:basedOn w:val="DefaultParagraphFont"/>
    <w:uiPriority w:val="2"/>
    <w:qFormat/>
    <w:rPr>
      <w:i/>
      <w:iCs/>
    </w:rPr>
  </w:style>
  <w:style w:type="paragraph" w:customStyle="1" w:styleId="532A637526192F49BDA594EAEDD9C5E1">
    <w:name w:val="532A637526192F49BDA594EAEDD9C5E1"/>
  </w:style>
  <w:style w:type="paragraph" w:customStyle="1" w:styleId="1B72CE7F99D2A146AE7A0AE75833F421">
    <w:name w:val="1B72CE7F99D2A146AE7A0AE75833F421"/>
  </w:style>
  <w:style w:type="paragraph" w:customStyle="1" w:styleId="A15962A665D9D74EB8E27388F2DC94F5">
    <w:name w:val="A15962A665D9D74EB8E27388F2DC94F5"/>
  </w:style>
  <w:style w:type="paragraph" w:customStyle="1" w:styleId="7B44A568342348459BD3512DAF57231D">
    <w:name w:val="7B44A568342348459BD3512DAF57231D"/>
  </w:style>
  <w:style w:type="paragraph" w:customStyle="1" w:styleId="F9F4F5A3D0E5304B929B169F607C694D">
    <w:name w:val="F9F4F5A3D0E5304B929B169F607C694D"/>
  </w:style>
  <w:style w:type="paragraph" w:customStyle="1" w:styleId="B4567B922D15964DA7767CA76D7E49F5">
    <w:name w:val="B4567B922D15964DA7767CA76D7E49F5"/>
  </w:style>
  <w:style w:type="paragraph" w:customStyle="1" w:styleId="883F967127B80F4DA5B5B560C8C9D759">
    <w:name w:val="883F967127B80F4DA5B5B560C8C9D759"/>
  </w:style>
  <w:style w:type="paragraph" w:customStyle="1" w:styleId="6EBC1312DCEBAE41BBAB9A579970A179">
    <w:name w:val="6EBC1312DCEBAE41BBAB9A579970A179"/>
  </w:style>
  <w:style w:type="paragraph" w:customStyle="1" w:styleId="AB8F5C5DE266034689DB180D4FE5F9C4">
    <w:name w:val="AB8F5C5DE266034689DB180D4FE5F9C4"/>
  </w:style>
  <w:style w:type="paragraph" w:customStyle="1" w:styleId="008E06F6BCD3BB4EBBB88FB6324A6A0E">
    <w:name w:val="008E06F6BCD3BB4EBBB88FB6324A6A0E"/>
  </w:style>
  <w:style w:type="paragraph" w:customStyle="1" w:styleId="361159EFDBA74A47B770B94A8729C233">
    <w:name w:val="361159EFDBA74A47B770B94A8729C233"/>
  </w:style>
  <w:style w:type="paragraph" w:customStyle="1" w:styleId="E6E9820F46B72646B6BA450C9580FB33">
    <w:name w:val="E6E9820F46B72646B6BA450C9580FB33"/>
  </w:style>
  <w:style w:type="paragraph" w:customStyle="1" w:styleId="CDB857781B74A1428825277A1DF5786D">
    <w:name w:val="CDB857781B74A1428825277A1DF5786D"/>
  </w:style>
  <w:style w:type="paragraph" w:customStyle="1" w:styleId="8D647F3C1F38B049986DA6E7E93F5B1E">
    <w:name w:val="8D647F3C1F38B049986DA6E7E93F5B1E"/>
  </w:style>
  <w:style w:type="paragraph" w:customStyle="1" w:styleId="D1F3E160F5F37A4B821A4805F723245C">
    <w:name w:val="D1F3E160F5F37A4B821A4805F723245C"/>
  </w:style>
  <w:style w:type="paragraph" w:styleId="Bibliography">
    <w:name w:val="Bibliography"/>
    <w:basedOn w:val="Normal"/>
    <w:next w:val="Normal"/>
    <w:uiPriority w:val="37"/>
    <w:semiHidden/>
    <w:unhideWhenUsed/>
  </w:style>
  <w:style w:type="paragraph" w:customStyle="1" w:styleId="DABE3D654363364DA99E760C1D8F5660">
    <w:name w:val="DABE3D654363364DA99E760C1D8F56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Moore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203</TotalTime>
  <Pages>5</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Moore-Johnson, Amari Jayde</cp:lastModifiedBy>
  <cp:revision>153</cp:revision>
  <dcterms:created xsi:type="dcterms:W3CDTF">2021-11-29T21:16:00Z</dcterms:created>
  <dcterms:modified xsi:type="dcterms:W3CDTF">2021-11-30T03:38:00Z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